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77E9" w:rsidRDefault="00D077E9" w:rsidP="00D70D02">
      <w:r>
        <w:rPr>
          <w:noProof/>
          <w:lang w:eastAsia="zh-CN"/>
        </w:rPr>
        <w:drawing>
          <wp:anchor distT="0" distB="0" distL="114300" distR="114300" simplePos="0" relativeHeight="251658240" behindDoc="1" locked="0" layoutInCell="1" allowOverlap="1" wp14:anchorId="147AB9FC" wp14:editId="433DA222">
            <wp:simplePos x="0" y="0"/>
            <wp:positionH relativeFrom="column">
              <wp:posOffset>-742153</wp:posOffset>
            </wp:positionH>
            <wp:positionV relativeFrom="page">
              <wp:posOffset>-21264</wp:posOffset>
            </wp:positionV>
            <wp:extent cx="7759065" cy="668733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336" cy="6689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r>
              <w:rPr>
                <w:noProof/>
                <w:lang w:eastAsia="zh-CN"/>
              </w:rPr>
              <mc:AlternateContent>
                <mc:Choice Requires="wps">
                  <w:drawing>
                    <wp:inline distT="0" distB="0" distL="0" distR="0" wp14:anchorId="2E81C4ED" wp14:editId="436C7204">
                      <wp:extent cx="3528695" cy="1210614"/>
                      <wp:effectExtent l="0" t="0" r="0" b="4445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077E9" w:rsidRPr="0040092A" w:rsidRDefault="00A7642D" w:rsidP="00D077E9">
                                  <w:pPr>
                                    <w:pStyle w:val="Title"/>
                                    <w:rPr>
                                      <w:sz w:val="68"/>
                                      <w:szCs w:val="68"/>
                                    </w:rPr>
                                  </w:pPr>
                                  <w:r w:rsidRPr="0040092A">
                                    <w:rPr>
                                      <w:sz w:val="68"/>
                                      <w:szCs w:val="68"/>
                                    </w:rPr>
                                    <w:t>Report</w:t>
                                  </w:r>
                                </w:p>
                                <w:p w:rsidR="00D077E9" w:rsidRPr="0040092A" w:rsidRDefault="003D10CE" w:rsidP="00D077E9">
                                  <w:pPr>
                                    <w:pStyle w:val="Title"/>
                                    <w:spacing w:after="0"/>
                                    <w:rPr>
                                      <w:sz w:val="68"/>
                                      <w:szCs w:val="68"/>
                                    </w:rPr>
                                  </w:pPr>
                                  <w:r w:rsidRPr="0040092A">
                                    <w:rPr>
                                      <w:sz w:val="68"/>
                                      <w:szCs w:val="68"/>
                                    </w:rPr>
                                    <w:t>2019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:rsidR="00D077E9" w:rsidRPr="0040092A" w:rsidRDefault="00A7642D" w:rsidP="00D077E9">
                            <w:pPr>
                              <w:pStyle w:val="Title"/>
                              <w:rPr>
                                <w:sz w:val="68"/>
                                <w:szCs w:val="68"/>
                              </w:rPr>
                            </w:pPr>
                            <w:r w:rsidRPr="0040092A">
                              <w:rPr>
                                <w:sz w:val="68"/>
                                <w:szCs w:val="68"/>
                              </w:rPr>
                              <w:t>Report</w:t>
                            </w:r>
                          </w:p>
                          <w:p w:rsidR="00D077E9" w:rsidRPr="0040092A" w:rsidRDefault="003D10CE" w:rsidP="00D077E9">
                            <w:pPr>
                              <w:pStyle w:val="Title"/>
                              <w:spacing w:after="0"/>
                              <w:rPr>
                                <w:sz w:val="68"/>
                                <w:szCs w:val="68"/>
                              </w:rPr>
                            </w:pPr>
                            <w:r w:rsidRPr="0040092A">
                              <w:rPr>
                                <w:sz w:val="68"/>
                                <w:szCs w:val="68"/>
                              </w:rPr>
                              <w:t>2019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D077E9">
            <w:r>
              <w:rPr>
                <w:noProof/>
                <w:lang w:eastAsia="zh-CN"/>
              </w:rPr>
              <mc:AlternateContent>
                <mc:Choice Requires="wps">
                  <w:drawing>
                    <wp:inline distT="0" distB="0" distL="0" distR="0" wp14:anchorId="325EECF4" wp14:editId="7EB51CE3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657A1A7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pPr>
              <w:rPr>
                <w:noProof/>
              </w:rPr>
            </w:pPr>
          </w:p>
        </w:tc>
      </w:tr>
      <w:tr w:rsidR="00D077E9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D1D223C79AC24C69B8288C9728051F97"/>
              </w:placeholder>
              <w15:appearance w15:val="hidden"/>
            </w:sdtPr>
            <w:sdtEndPr/>
            <w:sdtContent>
              <w:p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5F4E9F">
                  <w:rPr>
                    <w:rStyle w:val="SubtitleChar"/>
                    <w:b w:val="0"/>
                    <w:noProof/>
                  </w:rPr>
                  <w:t>May 7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eastAsia="zh-CN"/>
              </w:rPr>
              <mc:AlternateContent>
                <mc:Choice Requires="wps">
                  <w:drawing>
                    <wp:inline distT="0" distB="0" distL="0" distR="0" wp14:anchorId="05221EEA" wp14:editId="0908A099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58C42EB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:rsidR="00D077E9" w:rsidRDefault="004C5837" w:rsidP="00D077E9">
            <w:sdt>
              <w:sdtPr>
                <w:id w:val="-1740469667"/>
                <w:placeholder>
                  <w:docPart w:val="9EE98FF206534252B3CF3FB85C7F24F6"/>
                </w:placeholder>
                <w15:appearance w15:val="hidden"/>
              </w:sdtPr>
              <w:sdtEndPr/>
              <w:sdtContent>
                <w:r w:rsidR="00754DB0">
                  <w:t>Header.</w:t>
                </w:r>
                <w:r w:rsidR="007F1649">
                  <w:t>,</w:t>
                </w:r>
              </w:sdtContent>
            </w:sdt>
          </w:p>
          <w:p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B107B926F68C45F3A672217A1AAB1320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5F4E9F">
                  <w:t>Deepti Lobo</w:t>
                </w:r>
                <w:r w:rsidR="0035465C">
                  <w:br/>
                </w:r>
                <w:r w:rsidR="00BF2F45">
                  <w:t>Contact</w:t>
                </w:r>
                <w:r w:rsidR="0035465C">
                  <w:t xml:space="preserve">: </w:t>
                </w:r>
                <w:r w:rsidR="004A1461">
                  <w:t>+</w:t>
                </w:r>
                <w:r w:rsidR="005F4E9F">
                  <w:t>91</w:t>
                </w:r>
                <w:r w:rsidR="004A1461">
                  <w:t xml:space="preserve"> </w:t>
                </w:r>
                <w:r w:rsidR="005F4E9F">
                  <w:t>8722901118</w:t>
                </w:r>
                <w:r w:rsidR="004A1461">
                  <w:br/>
                </w:r>
                <w:r w:rsidR="005F4E9F">
                  <w:t>lobo.deepti</w:t>
                </w:r>
                <w:r w:rsidR="0035465C">
                  <w:t>@gmail.com</w:t>
                </w:r>
              </w:sdtContent>
            </w:sdt>
          </w:p>
          <w:p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RDefault="00D077E9">
      <w:pPr>
        <w:spacing w:after="200"/>
      </w:pPr>
      <w:r w:rsidRPr="00D967AC">
        <w:rPr>
          <w:noProof/>
          <w:lang w:eastAsia="zh-CN"/>
        </w:rPr>
        <w:drawing>
          <wp:anchor distT="0" distB="0" distL="114300" distR="114300" simplePos="0" relativeHeight="251661312" behindDoc="0" locked="0" layoutInCell="1" allowOverlap="1" wp14:anchorId="2B05B9CB" wp14:editId="15B55AAB">
            <wp:simplePos x="0" y="0"/>
            <wp:positionH relativeFrom="column">
              <wp:posOffset>5881710</wp:posOffset>
            </wp:positionH>
            <wp:positionV relativeFrom="paragraph">
              <wp:posOffset>7285399</wp:posOffset>
            </wp:positionV>
            <wp:extent cx="669851" cy="643758"/>
            <wp:effectExtent l="0" t="0" r="0" b="4445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rcRect r="54853"/>
                    <a:stretch/>
                  </pic:blipFill>
                  <pic:spPr bwMode="auto">
                    <a:xfrm>
                      <a:off x="0" y="0"/>
                      <a:ext cx="669851" cy="643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3F90553A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DBC53A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03E959F8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529735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</w:rPr>
        <w:id w:val="210599164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7324D4" w:rsidRPr="00DA0AA6" w:rsidRDefault="00DA0AA6">
          <w:pPr>
            <w:pStyle w:val="TOCHeading"/>
            <w:rPr>
              <w:b/>
              <w:color w:val="34ABA2" w:themeColor="accent3"/>
            </w:rPr>
          </w:pPr>
          <w:r>
            <w:rPr>
              <w:b/>
              <w:color w:val="34ABA2" w:themeColor="accent3"/>
            </w:rPr>
            <w:t>CONTENTS</w:t>
          </w:r>
        </w:p>
        <w:p w:rsidR="00754132" w:rsidRDefault="007324D4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eastAsia="zh-CN"/>
            </w:rPr>
          </w:pPr>
          <w:r>
            <w:rPr>
              <w:bCs/>
              <w:noProof/>
            </w:rPr>
            <w:fldChar w:fldCharType="begin"/>
          </w:r>
          <w:r>
            <w:rPr>
              <w:bCs/>
              <w:noProof/>
            </w:rPr>
            <w:instrText xml:space="preserve"> TOC \o "1-3" \h \z \u </w:instrText>
          </w:r>
          <w:r>
            <w:rPr>
              <w:bCs/>
              <w:noProof/>
            </w:rPr>
            <w:fldChar w:fldCharType="separate"/>
          </w:r>
          <w:hyperlink w:anchor="_Toc5965140" w:history="1">
            <w:r w:rsidR="00754132" w:rsidRPr="00B04993">
              <w:rPr>
                <w:rStyle w:val="Hyperlink"/>
                <w:noProof/>
              </w:rPr>
              <w:t>Description</w:t>
            </w:r>
            <w:r w:rsidR="00754132">
              <w:rPr>
                <w:noProof/>
                <w:webHidden/>
              </w:rPr>
              <w:tab/>
            </w:r>
            <w:r w:rsidR="00754132">
              <w:rPr>
                <w:noProof/>
                <w:webHidden/>
              </w:rPr>
              <w:fldChar w:fldCharType="begin"/>
            </w:r>
            <w:r w:rsidR="00754132">
              <w:rPr>
                <w:noProof/>
                <w:webHidden/>
              </w:rPr>
              <w:instrText xml:space="preserve"> PAGEREF _Toc5965140 \h </w:instrText>
            </w:r>
            <w:r w:rsidR="00754132">
              <w:rPr>
                <w:noProof/>
                <w:webHidden/>
              </w:rPr>
            </w:r>
            <w:r w:rsidR="00754132">
              <w:rPr>
                <w:noProof/>
                <w:webHidden/>
              </w:rPr>
              <w:fldChar w:fldCharType="separate"/>
            </w:r>
            <w:r w:rsidR="00754132">
              <w:rPr>
                <w:noProof/>
                <w:webHidden/>
              </w:rPr>
              <w:t>3</w:t>
            </w:r>
            <w:r w:rsidR="00754132">
              <w:rPr>
                <w:noProof/>
                <w:webHidden/>
              </w:rPr>
              <w:fldChar w:fldCharType="end"/>
            </w:r>
          </w:hyperlink>
        </w:p>
        <w:p w:rsidR="00754132" w:rsidRDefault="004C5837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eastAsia="zh-CN"/>
            </w:rPr>
          </w:pPr>
          <w:hyperlink w:anchor="_Toc5965141" w:history="1">
            <w:r w:rsidR="00754132" w:rsidRPr="00B04993">
              <w:rPr>
                <w:rStyle w:val="Hyperlink"/>
                <w:noProof/>
              </w:rPr>
              <w:t>Assumptions</w:t>
            </w:r>
            <w:r w:rsidR="00754132">
              <w:rPr>
                <w:noProof/>
                <w:webHidden/>
              </w:rPr>
              <w:tab/>
            </w:r>
            <w:r w:rsidR="00754132">
              <w:rPr>
                <w:noProof/>
                <w:webHidden/>
              </w:rPr>
              <w:fldChar w:fldCharType="begin"/>
            </w:r>
            <w:r w:rsidR="00754132">
              <w:rPr>
                <w:noProof/>
                <w:webHidden/>
              </w:rPr>
              <w:instrText xml:space="preserve"> PAGEREF _Toc5965141 \h </w:instrText>
            </w:r>
            <w:r w:rsidR="00754132">
              <w:rPr>
                <w:noProof/>
                <w:webHidden/>
              </w:rPr>
            </w:r>
            <w:r w:rsidR="00754132">
              <w:rPr>
                <w:noProof/>
                <w:webHidden/>
              </w:rPr>
              <w:fldChar w:fldCharType="separate"/>
            </w:r>
            <w:r w:rsidR="00754132">
              <w:rPr>
                <w:noProof/>
                <w:webHidden/>
              </w:rPr>
              <w:t>3</w:t>
            </w:r>
            <w:r w:rsidR="00754132">
              <w:rPr>
                <w:noProof/>
                <w:webHidden/>
              </w:rPr>
              <w:fldChar w:fldCharType="end"/>
            </w:r>
          </w:hyperlink>
        </w:p>
        <w:p w:rsidR="00754132" w:rsidRDefault="004C5837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eastAsia="zh-CN"/>
            </w:rPr>
          </w:pPr>
          <w:hyperlink w:anchor="_Toc5965142" w:history="1">
            <w:r w:rsidR="00754132" w:rsidRPr="00B04993">
              <w:rPr>
                <w:rStyle w:val="Hyperlink"/>
                <w:noProof/>
              </w:rPr>
              <w:t>Known Facts</w:t>
            </w:r>
            <w:r w:rsidR="00754132">
              <w:rPr>
                <w:noProof/>
                <w:webHidden/>
              </w:rPr>
              <w:tab/>
            </w:r>
            <w:r w:rsidR="00754132">
              <w:rPr>
                <w:noProof/>
                <w:webHidden/>
              </w:rPr>
              <w:fldChar w:fldCharType="begin"/>
            </w:r>
            <w:r w:rsidR="00754132">
              <w:rPr>
                <w:noProof/>
                <w:webHidden/>
              </w:rPr>
              <w:instrText xml:space="preserve"> PAGEREF _Toc5965142 \h </w:instrText>
            </w:r>
            <w:r w:rsidR="00754132">
              <w:rPr>
                <w:noProof/>
                <w:webHidden/>
              </w:rPr>
            </w:r>
            <w:r w:rsidR="00754132">
              <w:rPr>
                <w:noProof/>
                <w:webHidden/>
              </w:rPr>
              <w:fldChar w:fldCharType="separate"/>
            </w:r>
            <w:r w:rsidR="00754132">
              <w:rPr>
                <w:noProof/>
                <w:webHidden/>
              </w:rPr>
              <w:t>3</w:t>
            </w:r>
            <w:r w:rsidR="00754132">
              <w:rPr>
                <w:noProof/>
                <w:webHidden/>
              </w:rPr>
              <w:fldChar w:fldCharType="end"/>
            </w:r>
          </w:hyperlink>
        </w:p>
        <w:p w:rsidR="00754132" w:rsidRDefault="004C5837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eastAsia="zh-CN"/>
            </w:rPr>
          </w:pPr>
          <w:hyperlink w:anchor="_Toc5965143" w:history="1">
            <w:r w:rsidR="00754132" w:rsidRPr="00B04993">
              <w:rPr>
                <w:rStyle w:val="Hyperlink"/>
                <w:noProof/>
              </w:rPr>
              <w:t>Header</w:t>
            </w:r>
            <w:r w:rsidR="00754132">
              <w:rPr>
                <w:noProof/>
                <w:webHidden/>
              </w:rPr>
              <w:tab/>
            </w:r>
            <w:r w:rsidR="00754132">
              <w:rPr>
                <w:noProof/>
                <w:webHidden/>
              </w:rPr>
              <w:fldChar w:fldCharType="begin"/>
            </w:r>
            <w:r w:rsidR="00754132">
              <w:rPr>
                <w:noProof/>
                <w:webHidden/>
              </w:rPr>
              <w:instrText xml:space="preserve"> PAGEREF _Toc5965143 \h </w:instrText>
            </w:r>
            <w:r w:rsidR="00754132">
              <w:rPr>
                <w:noProof/>
                <w:webHidden/>
              </w:rPr>
            </w:r>
            <w:r w:rsidR="00754132">
              <w:rPr>
                <w:noProof/>
                <w:webHidden/>
              </w:rPr>
              <w:fldChar w:fldCharType="separate"/>
            </w:r>
            <w:r w:rsidR="00754132">
              <w:rPr>
                <w:noProof/>
                <w:webHidden/>
              </w:rPr>
              <w:t>3</w:t>
            </w:r>
            <w:r w:rsidR="00754132">
              <w:rPr>
                <w:noProof/>
                <w:webHidden/>
              </w:rPr>
              <w:fldChar w:fldCharType="end"/>
            </w:r>
          </w:hyperlink>
        </w:p>
        <w:p w:rsidR="00754132" w:rsidRDefault="004C5837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eastAsia="zh-CN"/>
            </w:rPr>
          </w:pPr>
          <w:hyperlink w:anchor="_Toc5965144" w:history="1">
            <w:r w:rsidR="00754132" w:rsidRPr="00B04993">
              <w:rPr>
                <w:rStyle w:val="Hyperlink"/>
                <w:noProof/>
              </w:rPr>
              <w:t>Data Visualization</w:t>
            </w:r>
            <w:r w:rsidR="00754132">
              <w:rPr>
                <w:noProof/>
                <w:webHidden/>
              </w:rPr>
              <w:tab/>
            </w:r>
            <w:r w:rsidR="00754132">
              <w:rPr>
                <w:noProof/>
                <w:webHidden/>
              </w:rPr>
              <w:fldChar w:fldCharType="begin"/>
            </w:r>
            <w:r w:rsidR="00754132">
              <w:rPr>
                <w:noProof/>
                <w:webHidden/>
              </w:rPr>
              <w:instrText xml:space="preserve"> PAGEREF _Toc5965144 \h </w:instrText>
            </w:r>
            <w:r w:rsidR="00754132">
              <w:rPr>
                <w:noProof/>
                <w:webHidden/>
              </w:rPr>
            </w:r>
            <w:r w:rsidR="00754132">
              <w:rPr>
                <w:noProof/>
                <w:webHidden/>
              </w:rPr>
              <w:fldChar w:fldCharType="separate"/>
            </w:r>
            <w:r w:rsidR="00754132">
              <w:rPr>
                <w:noProof/>
                <w:webHidden/>
              </w:rPr>
              <w:t>3</w:t>
            </w:r>
            <w:r w:rsidR="00754132">
              <w:rPr>
                <w:noProof/>
                <w:webHidden/>
              </w:rPr>
              <w:fldChar w:fldCharType="end"/>
            </w:r>
          </w:hyperlink>
        </w:p>
        <w:p w:rsidR="00754132" w:rsidRDefault="004C5837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eastAsia="zh-CN"/>
            </w:rPr>
          </w:pPr>
          <w:hyperlink w:anchor="_Toc5965145" w:history="1">
            <w:r w:rsidR="00754132" w:rsidRPr="00B04993">
              <w:rPr>
                <w:rStyle w:val="Hyperlink"/>
                <w:noProof/>
              </w:rPr>
              <w:t>Sub Title</w:t>
            </w:r>
            <w:r w:rsidR="00754132">
              <w:rPr>
                <w:noProof/>
                <w:webHidden/>
              </w:rPr>
              <w:tab/>
            </w:r>
            <w:r w:rsidR="00754132">
              <w:rPr>
                <w:noProof/>
                <w:webHidden/>
              </w:rPr>
              <w:fldChar w:fldCharType="begin"/>
            </w:r>
            <w:r w:rsidR="00754132">
              <w:rPr>
                <w:noProof/>
                <w:webHidden/>
              </w:rPr>
              <w:instrText xml:space="preserve"> PAGEREF _Toc5965145 \h </w:instrText>
            </w:r>
            <w:r w:rsidR="00754132">
              <w:rPr>
                <w:noProof/>
                <w:webHidden/>
              </w:rPr>
            </w:r>
            <w:r w:rsidR="00754132">
              <w:rPr>
                <w:noProof/>
                <w:webHidden/>
              </w:rPr>
              <w:fldChar w:fldCharType="separate"/>
            </w:r>
            <w:r w:rsidR="00754132">
              <w:rPr>
                <w:noProof/>
                <w:webHidden/>
              </w:rPr>
              <w:t>3</w:t>
            </w:r>
            <w:r w:rsidR="00754132">
              <w:rPr>
                <w:noProof/>
                <w:webHidden/>
              </w:rPr>
              <w:fldChar w:fldCharType="end"/>
            </w:r>
          </w:hyperlink>
        </w:p>
        <w:p w:rsidR="00754132" w:rsidRDefault="004C5837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eastAsia="zh-CN"/>
            </w:rPr>
          </w:pPr>
          <w:hyperlink w:anchor="_Toc5965146" w:history="1">
            <w:r w:rsidR="00754132" w:rsidRPr="00B04993">
              <w:rPr>
                <w:rStyle w:val="Hyperlink"/>
                <w:noProof/>
              </w:rPr>
              <w:t>Sub Title</w:t>
            </w:r>
            <w:r w:rsidR="00754132">
              <w:rPr>
                <w:noProof/>
                <w:webHidden/>
              </w:rPr>
              <w:tab/>
            </w:r>
            <w:r w:rsidR="00754132">
              <w:rPr>
                <w:noProof/>
                <w:webHidden/>
              </w:rPr>
              <w:fldChar w:fldCharType="begin"/>
            </w:r>
            <w:r w:rsidR="00754132">
              <w:rPr>
                <w:noProof/>
                <w:webHidden/>
              </w:rPr>
              <w:instrText xml:space="preserve"> PAGEREF _Toc5965146 \h </w:instrText>
            </w:r>
            <w:r w:rsidR="00754132">
              <w:rPr>
                <w:noProof/>
                <w:webHidden/>
              </w:rPr>
            </w:r>
            <w:r w:rsidR="00754132">
              <w:rPr>
                <w:noProof/>
                <w:webHidden/>
              </w:rPr>
              <w:fldChar w:fldCharType="separate"/>
            </w:r>
            <w:r w:rsidR="00754132">
              <w:rPr>
                <w:noProof/>
                <w:webHidden/>
              </w:rPr>
              <w:t>4</w:t>
            </w:r>
            <w:r w:rsidR="00754132">
              <w:rPr>
                <w:noProof/>
                <w:webHidden/>
              </w:rPr>
              <w:fldChar w:fldCharType="end"/>
            </w:r>
          </w:hyperlink>
        </w:p>
        <w:p w:rsidR="00754132" w:rsidRDefault="004C5837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eastAsia="zh-CN"/>
            </w:rPr>
          </w:pPr>
          <w:hyperlink w:anchor="_Toc5965147" w:history="1">
            <w:r w:rsidR="00754132" w:rsidRPr="00B04993">
              <w:rPr>
                <w:rStyle w:val="Hyperlink"/>
                <w:noProof/>
              </w:rPr>
              <w:t>Header</w:t>
            </w:r>
            <w:r w:rsidR="00754132">
              <w:rPr>
                <w:noProof/>
                <w:webHidden/>
              </w:rPr>
              <w:tab/>
            </w:r>
            <w:r w:rsidR="00754132">
              <w:rPr>
                <w:noProof/>
                <w:webHidden/>
              </w:rPr>
              <w:fldChar w:fldCharType="begin"/>
            </w:r>
            <w:r w:rsidR="00754132">
              <w:rPr>
                <w:noProof/>
                <w:webHidden/>
              </w:rPr>
              <w:instrText xml:space="preserve"> PAGEREF _Toc5965147 \h </w:instrText>
            </w:r>
            <w:r w:rsidR="00754132">
              <w:rPr>
                <w:noProof/>
                <w:webHidden/>
              </w:rPr>
            </w:r>
            <w:r w:rsidR="00754132">
              <w:rPr>
                <w:noProof/>
                <w:webHidden/>
              </w:rPr>
              <w:fldChar w:fldCharType="separate"/>
            </w:r>
            <w:r w:rsidR="00754132">
              <w:rPr>
                <w:noProof/>
                <w:webHidden/>
              </w:rPr>
              <w:t>4</w:t>
            </w:r>
            <w:r w:rsidR="00754132">
              <w:rPr>
                <w:noProof/>
                <w:webHidden/>
              </w:rPr>
              <w:fldChar w:fldCharType="end"/>
            </w:r>
          </w:hyperlink>
        </w:p>
        <w:p w:rsidR="00754132" w:rsidRDefault="004C5837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eastAsia="zh-CN"/>
            </w:rPr>
          </w:pPr>
          <w:hyperlink w:anchor="_Toc5965148" w:history="1">
            <w:r w:rsidR="00754132" w:rsidRPr="00B04993">
              <w:rPr>
                <w:rStyle w:val="Hyperlink"/>
                <w:noProof/>
              </w:rPr>
              <w:t>Descriptive Summary</w:t>
            </w:r>
            <w:r w:rsidR="00754132">
              <w:rPr>
                <w:noProof/>
                <w:webHidden/>
              </w:rPr>
              <w:tab/>
            </w:r>
            <w:r w:rsidR="00754132">
              <w:rPr>
                <w:noProof/>
                <w:webHidden/>
              </w:rPr>
              <w:fldChar w:fldCharType="begin"/>
            </w:r>
            <w:r w:rsidR="00754132">
              <w:rPr>
                <w:noProof/>
                <w:webHidden/>
              </w:rPr>
              <w:instrText xml:space="preserve"> PAGEREF _Toc5965148 \h </w:instrText>
            </w:r>
            <w:r w:rsidR="00754132">
              <w:rPr>
                <w:noProof/>
                <w:webHidden/>
              </w:rPr>
            </w:r>
            <w:r w:rsidR="00754132">
              <w:rPr>
                <w:noProof/>
                <w:webHidden/>
              </w:rPr>
              <w:fldChar w:fldCharType="separate"/>
            </w:r>
            <w:r w:rsidR="00754132">
              <w:rPr>
                <w:noProof/>
                <w:webHidden/>
              </w:rPr>
              <w:t>4</w:t>
            </w:r>
            <w:r w:rsidR="00754132">
              <w:rPr>
                <w:noProof/>
                <w:webHidden/>
              </w:rPr>
              <w:fldChar w:fldCharType="end"/>
            </w:r>
          </w:hyperlink>
        </w:p>
        <w:p w:rsidR="00754132" w:rsidRDefault="004C5837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eastAsia="zh-CN"/>
            </w:rPr>
          </w:pPr>
          <w:hyperlink w:anchor="_Toc5965149" w:history="1">
            <w:r w:rsidR="00754132" w:rsidRPr="00B04993">
              <w:rPr>
                <w:rStyle w:val="Hyperlink"/>
                <w:noProof/>
              </w:rPr>
              <w:t>Recommendation</w:t>
            </w:r>
            <w:r w:rsidR="00754132">
              <w:rPr>
                <w:noProof/>
                <w:webHidden/>
              </w:rPr>
              <w:tab/>
            </w:r>
            <w:r w:rsidR="00754132">
              <w:rPr>
                <w:noProof/>
                <w:webHidden/>
              </w:rPr>
              <w:fldChar w:fldCharType="begin"/>
            </w:r>
            <w:r w:rsidR="00754132">
              <w:rPr>
                <w:noProof/>
                <w:webHidden/>
              </w:rPr>
              <w:instrText xml:space="preserve"> PAGEREF _Toc5965149 \h </w:instrText>
            </w:r>
            <w:r w:rsidR="00754132">
              <w:rPr>
                <w:noProof/>
                <w:webHidden/>
              </w:rPr>
            </w:r>
            <w:r w:rsidR="00754132">
              <w:rPr>
                <w:noProof/>
                <w:webHidden/>
              </w:rPr>
              <w:fldChar w:fldCharType="separate"/>
            </w:r>
            <w:r w:rsidR="00754132">
              <w:rPr>
                <w:noProof/>
                <w:webHidden/>
              </w:rPr>
              <w:t>4</w:t>
            </w:r>
            <w:r w:rsidR="00754132">
              <w:rPr>
                <w:noProof/>
                <w:webHidden/>
              </w:rPr>
              <w:fldChar w:fldCharType="end"/>
            </w:r>
          </w:hyperlink>
        </w:p>
        <w:p w:rsidR="008D17C2" w:rsidRDefault="007324D4" w:rsidP="008D17C2">
          <w:r>
            <w:rPr>
              <w:bCs/>
              <w:noProof/>
            </w:rPr>
            <w:fldChar w:fldCharType="end"/>
          </w:r>
        </w:p>
      </w:sdtContent>
    </w:sdt>
    <w:p w:rsidR="006C7AE8" w:rsidRDefault="006C7AE8" w:rsidP="008D17C2">
      <w:pPr>
        <w:pStyle w:val="Content"/>
      </w:pPr>
      <w:bookmarkStart w:id="0" w:name="_GoBack"/>
      <w:r>
        <w:br w:type="page"/>
      </w:r>
    </w:p>
    <w:p w:rsidR="00820925" w:rsidRDefault="00F45204" w:rsidP="00D077E9">
      <w:pPr>
        <w:pStyle w:val="Heading1"/>
      </w:pPr>
      <w:bookmarkStart w:id="1" w:name="_Toc5965140"/>
      <w:bookmarkEnd w:id="0"/>
      <w:r>
        <w:lastRenderedPageBreak/>
        <w:t>Description</w:t>
      </w:r>
      <w:bookmarkEnd w:id="1"/>
    </w:p>
    <w:p w:rsidR="00820925" w:rsidRPr="00820925" w:rsidRDefault="00202B63" w:rsidP="00661099">
      <w:pPr>
        <w:pStyle w:val="Content"/>
        <w:jc w:val="both"/>
      </w:pPr>
      <w:r>
        <w:rPr>
          <w:lang w:val="en-IN"/>
        </w:rPr>
        <w:t xml:space="preserve">The project </w:t>
      </w:r>
      <w:r w:rsidR="003C4DF8">
        <w:rPr>
          <w:lang w:val="en-IN"/>
        </w:rPr>
        <w:t>description.</w:t>
      </w:r>
      <w:r w:rsidR="00122268">
        <w:rPr>
          <w:lang w:val="en-IN"/>
        </w:rPr>
        <w:t>,</w:t>
      </w:r>
    </w:p>
    <w:p w:rsidR="00091795" w:rsidRPr="00820925" w:rsidRDefault="00023D0E" w:rsidP="00661099">
      <w:pPr>
        <w:pStyle w:val="Content"/>
        <w:numPr>
          <w:ilvl w:val="0"/>
          <w:numId w:val="1"/>
        </w:numPr>
        <w:jc w:val="both"/>
      </w:pPr>
      <w:r>
        <w:rPr>
          <w:lang w:val="en-IN"/>
        </w:rPr>
        <w:t>Understand the requirement.</w:t>
      </w:r>
    </w:p>
    <w:p w:rsidR="00091795" w:rsidRPr="00820925" w:rsidRDefault="003D19A6" w:rsidP="00661099">
      <w:pPr>
        <w:pStyle w:val="Content"/>
        <w:numPr>
          <w:ilvl w:val="0"/>
          <w:numId w:val="1"/>
        </w:numPr>
        <w:jc w:val="both"/>
      </w:pPr>
      <w:r w:rsidRPr="00820925">
        <w:rPr>
          <w:lang w:val="en-IN"/>
        </w:rPr>
        <w:t>Analyse the data</w:t>
      </w:r>
    </w:p>
    <w:p w:rsidR="000B1387" w:rsidRDefault="003D19A6" w:rsidP="00820925">
      <w:pPr>
        <w:pStyle w:val="Content"/>
        <w:numPr>
          <w:ilvl w:val="0"/>
          <w:numId w:val="1"/>
        </w:numPr>
        <w:jc w:val="both"/>
      </w:pPr>
      <w:r w:rsidRPr="00820925">
        <w:rPr>
          <w:lang w:val="en-IN"/>
        </w:rPr>
        <w:t xml:space="preserve">Provide descriptive statistical summaries of the data for each model. </w:t>
      </w:r>
    </w:p>
    <w:p w:rsidR="00E07FCC" w:rsidRDefault="00E07FCC" w:rsidP="00D077E9">
      <w:pPr>
        <w:pStyle w:val="Heading1"/>
      </w:pPr>
      <w:bookmarkStart w:id="2" w:name="_Toc5965141"/>
      <w:r>
        <w:t>Assumptions</w:t>
      </w:r>
      <w:bookmarkEnd w:id="2"/>
    </w:p>
    <w:p w:rsidR="00E07FCC" w:rsidRPr="00E07FCC" w:rsidRDefault="00C07E06" w:rsidP="00E07FCC">
      <w:pPr>
        <w:pStyle w:val="Content"/>
        <w:numPr>
          <w:ilvl w:val="0"/>
          <w:numId w:val="2"/>
        </w:numPr>
      </w:pPr>
      <w:r>
        <w:t>Assumption 1</w:t>
      </w:r>
    </w:p>
    <w:p w:rsidR="00737BBF" w:rsidRDefault="00C07E06" w:rsidP="00D63AFD">
      <w:pPr>
        <w:pStyle w:val="Content"/>
        <w:numPr>
          <w:ilvl w:val="0"/>
          <w:numId w:val="2"/>
        </w:numPr>
      </w:pPr>
      <w:r>
        <w:t>Assumption 2</w:t>
      </w:r>
      <w:r w:rsidR="00C0522C">
        <w:t>.</w:t>
      </w:r>
    </w:p>
    <w:p w:rsidR="000708C1" w:rsidRPr="00AC127E" w:rsidRDefault="000708C1" w:rsidP="00D077E9">
      <w:pPr>
        <w:pStyle w:val="Heading1"/>
      </w:pPr>
      <w:bookmarkStart w:id="3" w:name="_Toc5965142"/>
      <w:r w:rsidRPr="00AC127E">
        <w:t>Known Facts</w:t>
      </w:r>
      <w:bookmarkEnd w:id="3"/>
    </w:p>
    <w:p w:rsidR="00846D0E" w:rsidRDefault="009064BE" w:rsidP="00497E30">
      <w:pPr>
        <w:pStyle w:val="Content"/>
        <w:jc w:val="both"/>
      </w:pPr>
      <w:r>
        <w:t xml:space="preserve">The </w:t>
      </w:r>
    </w:p>
    <w:p w:rsidR="00957597" w:rsidRDefault="00846D0E" w:rsidP="00F14130">
      <w:pPr>
        <w:pStyle w:val="ListParagraph"/>
        <w:spacing w:after="149" w:line="259" w:lineRule="auto"/>
        <w:ind w:left="360"/>
        <w:rPr>
          <w:rFonts w:eastAsia="Candara"/>
          <w:lang w:val="en-IN"/>
        </w:rPr>
      </w:pPr>
      <w:r w:rsidRPr="00846D0E">
        <w:rPr>
          <w:noProof/>
          <w:lang w:eastAsia="zh-CN"/>
        </w:rPr>
        <w:t xml:space="preserve"> </w:t>
      </w:r>
      <w:r w:rsidR="00957597">
        <w:rPr>
          <w:rFonts w:eastAsia="Calibri"/>
          <w:noProof/>
          <w:lang w:eastAsia="zh-CN"/>
        </w:rPr>
        <mc:AlternateContent>
          <mc:Choice Requires="wpg">
            <w:drawing>
              <wp:inline distT="0" distB="0" distL="0" distR="0" wp14:anchorId="176934EA" wp14:editId="3A1FA064">
                <wp:extent cx="5669280" cy="13716"/>
                <wp:effectExtent l="0" t="0" r="7620" b="5715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9280" cy="13716"/>
                          <a:chOff x="0" y="0"/>
                          <a:chExt cx="5980176" cy="13716"/>
                        </a:xfrm>
                      </wpg:grpSpPr>
                      <wps:wsp>
                        <wps:cNvPr id="31" name="Shape 84917"/>
                        <wps:cNvSpPr/>
                        <wps:spPr>
                          <a:xfrm>
                            <a:off x="0" y="0"/>
                            <a:ext cx="59801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176" h="9144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E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84918"/>
                        <wps:cNvSpPr/>
                        <wps:spPr>
                          <a:xfrm>
                            <a:off x="0" y="9144"/>
                            <a:ext cx="59801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176" h="9144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E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3E7B9B" id="Group 30" o:spid="_x0000_s1026" style="width:446.4pt;height:1.1pt;mso-position-horizontal-relative:char;mso-position-vertical-relative:line" coordsize="59801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">
                <v:shape id="Shape 84917" o:spid="_x0000_s1027" style="position:absolute;width:59801;height:91;visibility:visible;mso-wrap-style:square;v-text-anchor:top" coordsize="5980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" path="m,l5980176,r,9144l,9144,,e" fillcolor="#45e4ff" stroked="f" strokeweight="0">
                  <v:stroke miterlimit="83231f" joinstyle="miter"/>
                  <v:path arrowok="t" textboxrect="0,0,5980176,9144"/>
                </v:shape>
                <v:shape id="Shape 84918" o:spid="_x0000_s1028" style="position:absolute;top:91;width:59801;height:91;visibility:visible;mso-wrap-style:square;v-text-anchor:top" coordsize="5980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" path="m,l5980176,r,9144l,9144,,e" fillcolor="#45e4ff" stroked="f" strokeweight="0">
                  <v:stroke miterlimit="83231f" joinstyle="miter"/>
                  <v:path arrowok="t" textboxrect="0,0,5980176,9144"/>
                </v:shape>
                <w10:anchorlock/>
              </v:group>
            </w:pict>
          </mc:Fallback>
        </mc:AlternateContent>
      </w:r>
    </w:p>
    <w:p w:rsidR="00957597" w:rsidRPr="00820925" w:rsidRDefault="00957597" w:rsidP="00F14130">
      <w:pPr>
        <w:ind w:left="360"/>
      </w:pPr>
      <w:r>
        <w:rPr>
          <w:lang w:val="en-IN"/>
        </w:rPr>
        <w:t>Q1:</w:t>
      </w:r>
      <w:r w:rsidR="001361E4">
        <w:rPr>
          <w:lang w:val="en-IN"/>
        </w:rPr>
        <w:t xml:space="preserve"> What we are trying to achieve in this section</w:t>
      </w:r>
      <w:r w:rsidRPr="00820925">
        <w:rPr>
          <w:lang w:val="en-IN"/>
        </w:rPr>
        <w:t xml:space="preserve">. </w:t>
      </w:r>
    </w:p>
    <w:p w:rsidR="00180650" w:rsidRPr="007400D8" w:rsidRDefault="00957597" w:rsidP="00F14130">
      <w:pPr>
        <w:pStyle w:val="ListParagraph"/>
        <w:spacing w:after="314" w:line="259" w:lineRule="auto"/>
        <w:ind w:left="360"/>
      </w:pPr>
      <w:r>
        <w:rPr>
          <w:rFonts w:eastAsia="Calibri"/>
          <w:noProof/>
          <w:lang w:eastAsia="zh-CN"/>
        </w:rPr>
        <mc:AlternateContent>
          <mc:Choice Requires="wpg">
            <w:drawing>
              <wp:inline distT="0" distB="0" distL="0" distR="0" wp14:anchorId="6A58FCAF" wp14:editId="72E2B60A">
                <wp:extent cx="5669280" cy="13716"/>
                <wp:effectExtent l="0" t="0" r="7620" b="5715"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9280" cy="13716"/>
                          <a:chOff x="0" y="0"/>
                          <a:chExt cx="5980176" cy="13716"/>
                        </a:xfrm>
                      </wpg:grpSpPr>
                      <wps:wsp>
                        <wps:cNvPr id="34" name="Shape 84921"/>
                        <wps:cNvSpPr/>
                        <wps:spPr>
                          <a:xfrm>
                            <a:off x="0" y="9144"/>
                            <a:ext cx="59801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176" h="9144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E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84922"/>
                        <wps:cNvSpPr/>
                        <wps:spPr>
                          <a:xfrm>
                            <a:off x="0" y="0"/>
                            <a:ext cx="59801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176" h="9144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E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6D2A1E" id="Group 33" o:spid="_x0000_s1026" style="width:446.4pt;height:1.1pt;mso-position-horizontal-relative:char;mso-position-vertical-relative:line" coordsize="59801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">
                <v:shape id="Shape 84921" o:spid="_x0000_s1027" style="position:absolute;top:91;width:59801;height:91;visibility:visible;mso-wrap-style:square;v-text-anchor:top" coordsize="5980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" path="m,l5980176,r,9144l,9144,,e" fillcolor="#45e4ff" stroked="f" strokeweight="0">
                  <v:stroke miterlimit="83231f" joinstyle="miter"/>
                  <v:path arrowok="t" textboxrect="0,0,5980176,9144"/>
                </v:shape>
                <v:shape id="Shape 84922" o:spid="_x0000_s1028" style="position:absolute;width:59801;height:91;visibility:visible;mso-wrap-style:square;v-text-anchor:top" coordsize="5980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" path="m,l5980176,r,9144l,9144,,e" fillcolor="#45e4ff" stroked="f" strokeweight="0">
                  <v:stroke miterlimit="83231f" joinstyle="miter"/>
                  <v:path arrowok="t" textboxrect="0,0,5980176,9144"/>
                </v:shape>
                <w10:anchorlock/>
              </v:group>
            </w:pict>
          </mc:Fallback>
        </mc:AlternateContent>
      </w:r>
    </w:p>
    <w:p w:rsidR="00C52939" w:rsidRPr="00667A50" w:rsidRDefault="000675C8" w:rsidP="007B3BF9">
      <w:pPr>
        <w:pStyle w:val="Heading1"/>
      </w:pPr>
      <w:bookmarkStart w:id="4" w:name="_Toc5965143"/>
      <w:r>
        <w:t>Head</w:t>
      </w:r>
      <w:r w:rsidR="00034045">
        <w:t>er</w:t>
      </w:r>
      <w:bookmarkEnd w:id="4"/>
    </w:p>
    <w:p w:rsidR="00DA17CA" w:rsidRDefault="00825EE2" w:rsidP="00A67F98">
      <w:pPr>
        <w:pStyle w:val="Content"/>
        <w:jc w:val="both"/>
      </w:pPr>
      <w:r>
        <w:t>Project</w:t>
      </w:r>
      <w:r w:rsidR="007E7117">
        <w:t xml:space="preserve">., major objective </w:t>
      </w:r>
    </w:p>
    <w:p w:rsidR="00EF3786" w:rsidRDefault="00EF3786" w:rsidP="00622961">
      <w:pPr>
        <w:pStyle w:val="Content"/>
        <w:ind w:left="360"/>
      </w:pPr>
      <w:r>
        <w:rPr>
          <w:rFonts w:eastAsia="Calibri"/>
          <w:noProof/>
          <w:lang w:eastAsia="zh-CN"/>
        </w:rPr>
        <mc:AlternateContent>
          <mc:Choice Requires="wpg">
            <w:drawing>
              <wp:inline distT="0" distB="0" distL="0" distR="0" wp14:anchorId="72364329" wp14:editId="26BB6732">
                <wp:extent cx="5669280" cy="13716"/>
                <wp:effectExtent l="0" t="0" r="7620" b="5715"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9280" cy="13716"/>
                          <a:chOff x="0" y="0"/>
                          <a:chExt cx="5980176" cy="13716"/>
                        </a:xfrm>
                      </wpg:grpSpPr>
                      <wps:wsp>
                        <wps:cNvPr id="39" name="Shape 84921"/>
                        <wps:cNvSpPr/>
                        <wps:spPr>
                          <a:xfrm>
                            <a:off x="0" y="9144"/>
                            <a:ext cx="59801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176" h="9144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E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84922"/>
                        <wps:cNvSpPr/>
                        <wps:spPr>
                          <a:xfrm>
                            <a:off x="0" y="0"/>
                            <a:ext cx="59801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176" h="9144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E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EB709F" id="Group 38" o:spid="_x0000_s1026" style="width:446.4pt;height:1.1pt;mso-position-horizontal-relative:char;mso-position-vertical-relative:line" coordsize="59801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">
                <v:shape id="Shape 84921" o:spid="_x0000_s1027" style="position:absolute;top:91;width:59801;height:91;visibility:visible;mso-wrap-style:square;v-text-anchor:top" coordsize="5980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" path="m,l5980176,r,9144l,9144,,e" fillcolor="#45e4ff" stroked="f" strokeweight="0">
                  <v:stroke miterlimit="83231f" joinstyle="miter"/>
                  <v:path arrowok="t" textboxrect="0,0,5980176,9144"/>
                </v:shape>
                <v:shape id="Shape 84922" o:spid="_x0000_s1028" style="position:absolute;width:59801;height:91;visibility:visible;mso-wrap-style:square;v-text-anchor:top" coordsize="5980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" path="m,l5980176,r,9144l,9144,,e" fillcolor="#45e4ff" stroked="f" strokeweight="0">
                  <v:stroke miterlimit="83231f" joinstyle="miter"/>
                  <v:path arrowok="t" textboxrect="0,0,5980176,9144"/>
                </v:shape>
                <w10:anchorlock/>
              </v:group>
            </w:pict>
          </mc:Fallback>
        </mc:AlternateContent>
      </w:r>
    </w:p>
    <w:p w:rsidR="00EF3786" w:rsidRPr="00EF3786" w:rsidRDefault="00EF3786" w:rsidP="00622961">
      <w:pPr>
        <w:pStyle w:val="Content"/>
        <w:ind w:left="360"/>
        <w:rPr>
          <w:rFonts w:ascii="Arial" w:eastAsia="Times New Roman" w:hAnsi="Arial" w:cs="Times New Roman"/>
          <w:b/>
          <w:color w:val="auto"/>
          <w:sz w:val="22"/>
          <w:szCs w:val="24"/>
        </w:rPr>
      </w:pPr>
      <w:r w:rsidRPr="00EF3786">
        <w:rPr>
          <w:rFonts w:ascii="Arial" w:eastAsia="Times New Roman" w:hAnsi="Arial" w:cs="Times New Roman"/>
          <w:b/>
          <w:color w:val="auto"/>
          <w:sz w:val="22"/>
          <w:szCs w:val="24"/>
        </w:rPr>
        <w:t xml:space="preserve">Note: </w:t>
      </w:r>
    </w:p>
    <w:p w:rsidR="00EF3786" w:rsidRDefault="00622961" w:rsidP="00622961">
      <w:pPr>
        <w:pStyle w:val="ListBullet2"/>
        <w:numPr>
          <w:ilvl w:val="0"/>
          <w:numId w:val="0"/>
        </w:numPr>
        <w:ind w:left="360"/>
      </w:pPr>
      <w:r>
        <w:tab/>
      </w:r>
      <w:r w:rsidR="00EF3786">
        <w:t>µ1 = Mean driving distance of current balls</w:t>
      </w:r>
    </w:p>
    <w:p w:rsidR="00EF3786" w:rsidRDefault="00EF3786" w:rsidP="00622961">
      <w:pPr>
        <w:pStyle w:val="ListBullet2"/>
        <w:numPr>
          <w:ilvl w:val="0"/>
          <w:numId w:val="0"/>
        </w:numPr>
        <w:ind w:left="360"/>
      </w:pPr>
      <w:r>
        <w:tab/>
        <w:t>µ2 = Mean driving distance of new cut resistance balls</w:t>
      </w:r>
      <w:r>
        <w:rPr>
          <w:rFonts w:eastAsia="Calibri"/>
          <w:noProof/>
          <w:lang w:eastAsia="zh-CN"/>
        </w:rPr>
        <mc:AlternateContent>
          <mc:Choice Requires="wpg">
            <w:drawing>
              <wp:inline distT="0" distB="0" distL="0" distR="0" wp14:anchorId="2D52C436" wp14:editId="5B3E2681">
                <wp:extent cx="5669280" cy="13716"/>
                <wp:effectExtent l="0" t="0" r="7620" b="5715"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9280" cy="13716"/>
                          <a:chOff x="0" y="0"/>
                          <a:chExt cx="5980176" cy="13716"/>
                        </a:xfrm>
                      </wpg:grpSpPr>
                      <wps:wsp>
                        <wps:cNvPr id="45" name="Shape 84921"/>
                        <wps:cNvSpPr/>
                        <wps:spPr>
                          <a:xfrm>
                            <a:off x="0" y="9144"/>
                            <a:ext cx="59801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176" h="9144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E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84922"/>
                        <wps:cNvSpPr/>
                        <wps:spPr>
                          <a:xfrm>
                            <a:off x="0" y="0"/>
                            <a:ext cx="59801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176" h="9144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E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926FE9" id="Group 44" o:spid="_x0000_s1026" style="width:446.4pt;height:1.1pt;mso-position-horizontal-relative:char;mso-position-vertical-relative:line" coordsize="59801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">
                <v:shape id="Shape 84921" o:spid="_x0000_s1027" style="position:absolute;top:91;width:59801;height:91;visibility:visible;mso-wrap-style:square;v-text-anchor:top" coordsize="5980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" path="m,l5980176,r,9144l,9144,,e" fillcolor="#45e4ff" stroked="f" strokeweight="0">
                  <v:stroke miterlimit="83231f" joinstyle="miter"/>
                  <v:path arrowok="t" textboxrect="0,0,5980176,9144"/>
                </v:shape>
                <v:shape id="Shape 84922" o:spid="_x0000_s1028" style="position:absolute;width:59801;height:91;visibility:visible;mso-wrap-style:square;v-text-anchor:top" coordsize="5980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" path="m,l5980176,r,9144l,9144,,e" fillcolor="#45e4ff" stroked="f" strokeweight="0">
                  <v:stroke miterlimit="83231f" joinstyle="miter"/>
                  <v:path arrowok="t" textboxrect="0,0,5980176,9144"/>
                </v:shape>
                <w10:anchorlock/>
              </v:group>
            </w:pict>
          </mc:Fallback>
        </mc:AlternateContent>
      </w:r>
    </w:p>
    <w:p w:rsidR="005E0F89" w:rsidRDefault="00B96018" w:rsidP="00791228">
      <w:pPr>
        <w:pStyle w:val="Heading1"/>
      </w:pPr>
      <w:bookmarkStart w:id="5" w:name="_Toc5965144"/>
      <w:r>
        <w:t>Data Visualization</w:t>
      </w:r>
      <w:bookmarkEnd w:id="5"/>
    </w:p>
    <w:p w:rsidR="00FF3511" w:rsidRDefault="00946576" w:rsidP="0069054F">
      <w:pPr>
        <w:pStyle w:val="Content"/>
      </w:pPr>
      <w:r>
        <w:t xml:space="preserve">Performing a comparative </w:t>
      </w:r>
      <w:r w:rsidR="003B2411">
        <w:t xml:space="preserve">statistical </w:t>
      </w:r>
      <w:r>
        <w:t xml:space="preserve">analysis of the driving distance data provided by Par Inc., </w:t>
      </w:r>
    </w:p>
    <w:p w:rsidR="00CF44BC" w:rsidRDefault="00805561" w:rsidP="00CF44BC">
      <w:pPr>
        <w:pStyle w:val="Heading2"/>
      </w:pPr>
      <w:bookmarkStart w:id="6" w:name="_Toc5965145"/>
      <w:r>
        <w:t>Sub Title</w:t>
      </w:r>
      <w:bookmarkEnd w:id="6"/>
    </w:p>
    <w:p w:rsidR="00B84D34" w:rsidRPr="00B84D34" w:rsidRDefault="00B84D34" w:rsidP="00B84D34">
      <w:pPr>
        <w:pStyle w:val="Content"/>
        <w:jc w:val="both"/>
      </w:pPr>
      <w:r w:rsidRPr="004C258A">
        <w:t>The</w:t>
      </w:r>
    </w:p>
    <w:p w:rsidR="00767262" w:rsidRDefault="00E34C0C" w:rsidP="00767262">
      <w:pPr>
        <w:pStyle w:val="Heading2"/>
      </w:pPr>
      <w:bookmarkStart w:id="7" w:name="_Toc5965146"/>
      <w:r>
        <w:lastRenderedPageBreak/>
        <w:t>Sub Title</w:t>
      </w:r>
      <w:bookmarkEnd w:id="7"/>
    </w:p>
    <w:p w:rsidR="00C31DF1" w:rsidRPr="00C31DF1" w:rsidRDefault="00C31DF1" w:rsidP="00A40377">
      <w:pPr>
        <w:pStyle w:val="Content"/>
        <w:jc w:val="both"/>
      </w:pPr>
      <w:r w:rsidRPr="00F61543">
        <w:t>The</w:t>
      </w:r>
    </w:p>
    <w:p w:rsidR="003702DB" w:rsidRDefault="00D2479A" w:rsidP="003702DB">
      <w:pPr>
        <w:pStyle w:val="Heading1"/>
      </w:pPr>
      <w:bookmarkStart w:id="8" w:name="_Toc5965147"/>
      <w:r>
        <w:t>Header</w:t>
      </w:r>
      <w:bookmarkEnd w:id="8"/>
    </w:p>
    <w:p w:rsidR="003702DB" w:rsidRPr="000E01ED" w:rsidRDefault="003702DB" w:rsidP="003702DB">
      <w:pPr>
        <w:ind w:left="360"/>
        <w:rPr>
          <w:lang w:val="en-IN"/>
        </w:rPr>
      </w:pPr>
      <w:r w:rsidRPr="000E01ED">
        <w:rPr>
          <w:noProof/>
          <w:lang w:eastAsia="zh-CN"/>
        </w:rPr>
        <mc:AlternateContent>
          <mc:Choice Requires="wpg">
            <w:drawing>
              <wp:inline distT="0" distB="0" distL="0" distR="0" wp14:anchorId="5DDEA89E" wp14:editId="41F7A830">
                <wp:extent cx="5669280" cy="13716"/>
                <wp:effectExtent l="0" t="0" r="7620" b="5715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9280" cy="13716"/>
                          <a:chOff x="0" y="0"/>
                          <a:chExt cx="5980176" cy="13716"/>
                        </a:xfrm>
                      </wpg:grpSpPr>
                      <wps:wsp>
                        <wps:cNvPr id="19" name="Shape 84917"/>
                        <wps:cNvSpPr/>
                        <wps:spPr>
                          <a:xfrm>
                            <a:off x="0" y="0"/>
                            <a:ext cx="59801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176" h="9144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E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84918"/>
                        <wps:cNvSpPr/>
                        <wps:spPr>
                          <a:xfrm>
                            <a:off x="0" y="9144"/>
                            <a:ext cx="59801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176" h="9144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E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2454A3" id="Group 18" o:spid="_x0000_s1026" style="width:446.4pt;height:1.1pt;mso-position-horizontal-relative:char;mso-position-vertical-relative:line" coordsize="59801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">
                <v:shape id="Shape 84917" o:spid="_x0000_s1027" style="position:absolute;width:59801;height:91;visibility:visible;mso-wrap-style:square;v-text-anchor:top" coordsize="5980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" path="m,l5980176,r,9144l,9144,,e" fillcolor="#45e4ff" stroked="f" strokeweight="0">
                  <v:stroke miterlimit="83231f" joinstyle="miter"/>
                  <v:path arrowok="t" textboxrect="0,0,5980176,9144"/>
                </v:shape>
                <v:shape id="Shape 84918" o:spid="_x0000_s1028" style="position:absolute;top:91;width:59801;height:91;visibility:visible;mso-wrap-style:square;v-text-anchor:top" coordsize="5980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" path="m,l5980176,r,9144l,9144,,e" fillcolor="#45e4ff" stroked="f" strokeweight="0">
                  <v:stroke miterlimit="83231f" joinstyle="miter"/>
                  <v:path arrowok="t" textboxrect="0,0,5980176,9144"/>
                </v:shape>
                <w10:anchorlock/>
              </v:group>
            </w:pict>
          </mc:Fallback>
        </mc:AlternateContent>
      </w:r>
    </w:p>
    <w:p w:rsidR="003702DB" w:rsidRPr="000E01ED" w:rsidRDefault="004F4B02" w:rsidP="00577AA5">
      <w:pPr>
        <w:ind w:left="360"/>
      </w:pPr>
      <w:r>
        <w:rPr>
          <w:lang w:val="en-IN"/>
        </w:rPr>
        <w:t xml:space="preserve">Q2. </w:t>
      </w:r>
      <w:r w:rsidR="00577AA5">
        <w:rPr>
          <w:lang w:val="en-IN"/>
        </w:rPr>
        <w:t>What we are trying to achieve in this section</w:t>
      </w:r>
    </w:p>
    <w:p w:rsidR="003702DB" w:rsidRDefault="003702DB" w:rsidP="003702DB">
      <w:pPr>
        <w:ind w:left="360"/>
      </w:pPr>
      <w:r w:rsidRPr="000E01ED">
        <w:rPr>
          <w:noProof/>
          <w:lang w:eastAsia="zh-CN"/>
        </w:rPr>
        <mc:AlternateContent>
          <mc:Choice Requires="wpg">
            <w:drawing>
              <wp:inline distT="0" distB="0" distL="0" distR="0" wp14:anchorId="54FC1DC4" wp14:editId="670ECA5B">
                <wp:extent cx="5669280" cy="13716"/>
                <wp:effectExtent l="0" t="0" r="7620" b="5715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9280" cy="13716"/>
                          <a:chOff x="0" y="0"/>
                          <a:chExt cx="5980176" cy="13716"/>
                        </a:xfrm>
                      </wpg:grpSpPr>
                      <wps:wsp>
                        <wps:cNvPr id="22" name="Shape 84921"/>
                        <wps:cNvSpPr/>
                        <wps:spPr>
                          <a:xfrm>
                            <a:off x="0" y="9144"/>
                            <a:ext cx="59801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176" h="9144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E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84922"/>
                        <wps:cNvSpPr/>
                        <wps:spPr>
                          <a:xfrm>
                            <a:off x="0" y="0"/>
                            <a:ext cx="59801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176" h="9144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E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D370F5" id="Group 21" o:spid="_x0000_s1026" style="width:446.4pt;height:1.1pt;mso-position-horizontal-relative:char;mso-position-vertical-relative:line" coordsize="59801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">
                <v:shape id="Shape 84921" o:spid="_x0000_s1027" style="position:absolute;top:91;width:59801;height:91;visibility:visible;mso-wrap-style:square;v-text-anchor:top" coordsize="5980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" path="m,l5980176,r,9144l,9144,,e" fillcolor="#45e4ff" stroked="f" strokeweight="0">
                  <v:stroke miterlimit="83231f" joinstyle="miter"/>
                  <v:path arrowok="t" textboxrect="0,0,5980176,9144"/>
                </v:shape>
                <v:shape id="Shape 84922" o:spid="_x0000_s1028" style="position:absolute;width:59801;height:91;visibility:visible;mso-wrap-style:square;v-text-anchor:top" coordsize="5980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" path="m,l5980176,r,9144l,9144,,e" fillcolor="#45e4ff" stroked="f" strokeweight="0">
                  <v:stroke miterlimit="83231f" joinstyle="miter"/>
                  <v:path arrowok="t" textboxrect="0,0,5980176,9144"/>
                </v:shape>
                <w10:anchorlock/>
              </v:group>
            </w:pict>
          </mc:Fallback>
        </mc:AlternateContent>
      </w:r>
    </w:p>
    <w:p w:rsidR="003702DB" w:rsidRDefault="003702DB" w:rsidP="003702DB">
      <w:pPr>
        <w:ind w:left="360"/>
      </w:pPr>
    </w:p>
    <w:p w:rsidR="003702DB" w:rsidRDefault="005525FB" w:rsidP="003702DB">
      <w:pPr>
        <w:pStyle w:val="EmphasisText"/>
        <w:numPr>
          <w:ilvl w:val="0"/>
          <w:numId w:val="11"/>
        </w:numPr>
        <w:ind w:left="360"/>
      </w:pPr>
      <w:r>
        <w:t>Small Header</w:t>
      </w:r>
    </w:p>
    <w:p w:rsidR="005525FB" w:rsidRPr="000E01ED" w:rsidRDefault="005525FB" w:rsidP="003702DB">
      <w:pPr>
        <w:pStyle w:val="EmphasisText"/>
        <w:numPr>
          <w:ilvl w:val="0"/>
          <w:numId w:val="11"/>
        </w:numPr>
        <w:ind w:left="360"/>
      </w:pPr>
      <w:r>
        <w:t>Small Header</w:t>
      </w:r>
    </w:p>
    <w:p w:rsidR="00834BD6" w:rsidRDefault="00834BD6" w:rsidP="002C5E7C">
      <w:pPr>
        <w:pStyle w:val="Heading1"/>
      </w:pPr>
      <w:bookmarkStart w:id="9" w:name="_Toc5965148"/>
      <w:r>
        <w:t>Descriptive Summary</w:t>
      </w:r>
      <w:bookmarkEnd w:id="9"/>
    </w:p>
    <w:p w:rsidR="003702DB" w:rsidRDefault="003702DB" w:rsidP="00F14130">
      <w:pPr>
        <w:pStyle w:val="ListParagraph"/>
        <w:spacing w:after="149" w:line="259" w:lineRule="auto"/>
        <w:ind w:left="360"/>
        <w:rPr>
          <w:rFonts w:eastAsia="Candara"/>
          <w:lang w:val="en-IN"/>
        </w:rPr>
      </w:pPr>
      <w:r>
        <w:rPr>
          <w:rFonts w:eastAsia="Calibri"/>
          <w:noProof/>
          <w:lang w:eastAsia="zh-CN"/>
        </w:rPr>
        <mc:AlternateContent>
          <mc:Choice Requires="wpg">
            <w:drawing>
              <wp:inline distT="0" distB="0" distL="0" distR="0" wp14:anchorId="0FCA3C96" wp14:editId="5C82FDDD">
                <wp:extent cx="5669280" cy="13716"/>
                <wp:effectExtent l="0" t="0" r="7620" b="5715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9280" cy="13716"/>
                          <a:chOff x="0" y="0"/>
                          <a:chExt cx="5980176" cy="13716"/>
                        </a:xfrm>
                      </wpg:grpSpPr>
                      <wps:wsp>
                        <wps:cNvPr id="25" name="Shape 84917"/>
                        <wps:cNvSpPr/>
                        <wps:spPr>
                          <a:xfrm>
                            <a:off x="0" y="0"/>
                            <a:ext cx="59801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176" h="9144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E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84918"/>
                        <wps:cNvSpPr/>
                        <wps:spPr>
                          <a:xfrm>
                            <a:off x="0" y="9144"/>
                            <a:ext cx="59801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176" h="9144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E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E49DE1" id="Group 24" o:spid="_x0000_s1026" style="width:446.4pt;height:1.1pt;mso-position-horizontal-relative:char;mso-position-vertical-relative:line" coordsize="59801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">
                <v:shape id="Shape 84917" o:spid="_x0000_s1027" style="position:absolute;width:59801;height:91;visibility:visible;mso-wrap-style:square;v-text-anchor:top" coordsize="5980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" path="m,l5980176,r,9144l,9144,,e" fillcolor="#45e4ff" stroked="f" strokeweight="0">
                  <v:stroke miterlimit="83231f" joinstyle="miter"/>
                  <v:path arrowok="t" textboxrect="0,0,5980176,9144"/>
                </v:shape>
                <v:shape id="Shape 84918" o:spid="_x0000_s1028" style="position:absolute;top:91;width:59801;height:91;visibility:visible;mso-wrap-style:square;v-text-anchor:top" coordsize="5980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" path="m,l5980176,r,9144l,9144,,e" fillcolor="#45e4ff" stroked="f" strokeweight="0">
                  <v:stroke miterlimit="83231f" joinstyle="miter"/>
                  <v:path arrowok="t" textboxrect="0,0,5980176,9144"/>
                </v:shape>
                <w10:anchorlock/>
              </v:group>
            </w:pict>
          </mc:Fallback>
        </mc:AlternateContent>
      </w:r>
    </w:p>
    <w:p w:rsidR="003702DB" w:rsidRPr="00D87CAD" w:rsidRDefault="004F4B02" w:rsidP="00F14130">
      <w:pPr>
        <w:ind w:left="360"/>
        <w:rPr>
          <w:lang w:val="en-IN"/>
        </w:rPr>
      </w:pPr>
      <w:r>
        <w:rPr>
          <w:lang w:val="en-IN"/>
        </w:rPr>
        <w:t xml:space="preserve">Q3. </w:t>
      </w:r>
      <w:r w:rsidR="005525FB">
        <w:rPr>
          <w:lang w:val="en-IN"/>
        </w:rPr>
        <w:t>What we are trying to achieve in this section</w:t>
      </w:r>
      <w:r w:rsidR="003702DB" w:rsidRPr="00D87CAD">
        <w:rPr>
          <w:lang w:val="en-IN"/>
        </w:rPr>
        <w:t xml:space="preserve">. </w:t>
      </w:r>
    </w:p>
    <w:p w:rsidR="003702DB" w:rsidRPr="00CE37B4" w:rsidRDefault="003702DB" w:rsidP="00F14130">
      <w:pPr>
        <w:pStyle w:val="ListParagraph"/>
        <w:spacing w:after="314" w:line="259" w:lineRule="auto"/>
        <w:ind w:left="360"/>
      </w:pPr>
      <w:r>
        <w:rPr>
          <w:rFonts w:eastAsia="Calibri"/>
          <w:noProof/>
          <w:lang w:eastAsia="zh-CN"/>
        </w:rPr>
        <mc:AlternateContent>
          <mc:Choice Requires="wpg">
            <w:drawing>
              <wp:inline distT="0" distB="0" distL="0" distR="0" wp14:anchorId="2851EA0B" wp14:editId="698C6AE8">
                <wp:extent cx="5669280" cy="13716"/>
                <wp:effectExtent l="0" t="0" r="7620" b="5715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9280" cy="13716"/>
                          <a:chOff x="0" y="0"/>
                          <a:chExt cx="5980176" cy="13716"/>
                        </a:xfrm>
                      </wpg:grpSpPr>
                      <wps:wsp>
                        <wps:cNvPr id="28" name="Shape 84921"/>
                        <wps:cNvSpPr/>
                        <wps:spPr>
                          <a:xfrm>
                            <a:off x="0" y="9144"/>
                            <a:ext cx="59801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176" h="9144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E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84922"/>
                        <wps:cNvSpPr/>
                        <wps:spPr>
                          <a:xfrm>
                            <a:off x="0" y="0"/>
                            <a:ext cx="59801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176" h="9144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E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01280F" id="Group 27" o:spid="_x0000_s1026" style="width:446.4pt;height:1.1pt;mso-position-horizontal-relative:char;mso-position-vertical-relative:line" coordsize="59801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">
                <v:shape id="Shape 84921" o:spid="_x0000_s1027" style="position:absolute;top:91;width:59801;height:91;visibility:visible;mso-wrap-style:square;v-text-anchor:top" coordsize="5980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" path="m,l5980176,r,9144l,9144,,e" fillcolor="#45e4ff" stroked="f" strokeweight="0">
                  <v:stroke miterlimit="83231f" joinstyle="miter"/>
                  <v:path arrowok="t" textboxrect="0,0,5980176,9144"/>
                </v:shape>
                <v:shape id="Shape 84922" o:spid="_x0000_s1028" style="position:absolute;width:59801;height:91;visibility:visible;mso-wrap-style:square;v-text-anchor:top" coordsize="5980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" path="m,l5980176,r,9144l,9144,,e" fillcolor="#45e4ff" stroked="f" strokeweight="0">
                  <v:stroke miterlimit="83231f" joinstyle="miter"/>
                  <v:path arrowok="t" textboxrect="0,0,5980176,9144"/>
                </v:shape>
                <w10:anchorlock/>
              </v:group>
            </w:pict>
          </mc:Fallback>
        </mc:AlternateContent>
      </w:r>
    </w:p>
    <w:p w:rsidR="003702DB" w:rsidRDefault="003702DB" w:rsidP="003702DB">
      <w:pPr>
        <w:pStyle w:val="Content"/>
        <w:jc w:val="both"/>
      </w:pPr>
      <w:r>
        <w:t>The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906"/>
        <w:gridCol w:w="4818"/>
      </w:tblGrid>
      <w:tr w:rsidR="00F17B0C" w:rsidRPr="00D95C21" w:rsidTr="000261A5">
        <w:trPr>
          <w:trHeight w:val="333"/>
        </w:trPr>
        <w:tc>
          <w:tcPr>
            <w:tcW w:w="4906" w:type="dxa"/>
            <w:shd w:val="clear" w:color="auto" w:fill="D6E9F5" w:themeFill="accent2" w:themeFillTint="33"/>
          </w:tcPr>
          <w:p w:rsidR="00F17B0C" w:rsidRPr="00D95C21" w:rsidRDefault="00F17B0C" w:rsidP="000261A5">
            <w:pPr>
              <w:pStyle w:val="EmphasisText"/>
              <w:jc w:val="center"/>
            </w:pPr>
            <w:r>
              <w:t>Column1</w:t>
            </w:r>
          </w:p>
        </w:tc>
        <w:tc>
          <w:tcPr>
            <w:tcW w:w="4818" w:type="dxa"/>
            <w:shd w:val="clear" w:color="auto" w:fill="D6E9F5" w:themeFill="accent2" w:themeFillTint="33"/>
          </w:tcPr>
          <w:p w:rsidR="00F17B0C" w:rsidRPr="00D95C21" w:rsidRDefault="00F17B0C" w:rsidP="000261A5">
            <w:pPr>
              <w:pStyle w:val="EmphasisText"/>
              <w:jc w:val="center"/>
            </w:pPr>
            <w:r>
              <w:t>Column2</w:t>
            </w:r>
          </w:p>
        </w:tc>
      </w:tr>
      <w:tr w:rsidR="00F17B0C" w:rsidTr="000261A5">
        <w:trPr>
          <w:trHeight w:val="224"/>
        </w:trPr>
        <w:tc>
          <w:tcPr>
            <w:tcW w:w="4906" w:type="dxa"/>
          </w:tcPr>
          <w:p w:rsidR="00F17B0C" w:rsidRDefault="00F17B0C" w:rsidP="000261A5">
            <w:pPr>
              <w:pStyle w:val="Content"/>
            </w:pPr>
          </w:p>
        </w:tc>
        <w:tc>
          <w:tcPr>
            <w:tcW w:w="4818" w:type="dxa"/>
          </w:tcPr>
          <w:p w:rsidR="00F17B0C" w:rsidRDefault="00F17B0C" w:rsidP="000261A5">
            <w:pPr>
              <w:pStyle w:val="Content"/>
            </w:pPr>
          </w:p>
        </w:tc>
      </w:tr>
      <w:tr w:rsidR="00F17B0C" w:rsidTr="000261A5">
        <w:trPr>
          <w:trHeight w:val="77"/>
        </w:trPr>
        <w:tc>
          <w:tcPr>
            <w:tcW w:w="4906" w:type="dxa"/>
          </w:tcPr>
          <w:p w:rsidR="00F17B0C" w:rsidRDefault="00F17B0C" w:rsidP="000261A5">
            <w:pPr>
              <w:pStyle w:val="Content"/>
            </w:pPr>
          </w:p>
        </w:tc>
        <w:tc>
          <w:tcPr>
            <w:tcW w:w="4818" w:type="dxa"/>
          </w:tcPr>
          <w:p w:rsidR="00F17B0C" w:rsidRDefault="00F17B0C" w:rsidP="000261A5">
            <w:pPr>
              <w:pStyle w:val="Content"/>
            </w:pPr>
          </w:p>
        </w:tc>
      </w:tr>
    </w:tbl>
    <w:p w:rsidR="008062D7" w:rsidRDefault="00090282" w:rsidP="008062D7">
      <w:pPr>
        <w:pStyle w:val="Heading1"/>
      </w:pPr>
      <w:bookmarkStart w:id="10" w:name="_Toc5965149"/>
      <w:r>
        <w:t>R</w:t>
      </w:r>
      <w:r w:rsidR="008062D7">
        <w:t>ecommendation</w:t>
      </w:r>
      <w:bookmarkEnd w:id="10"/>
    </w:p>
    <w:p w:rsidR="002632DA" w:rsidRDefault="002632DA" w:rsidP="003702DB">
      <w:pPr>
        <w:pStyle w:val="Content"/>
        <w:jc w:val="both"/>
      </w:pP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F027C" w:rsidTr="00C31DF1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:rsidR="004C0A17" w:rsidRPr="00DF027C" w:rsidRDefault="003F1FF8" w:rsidP="004C0A17">
            <w:pPr>
              <w:spacing w:after="200"/>
              <w:jc w:val="both"/>
            </w:pPr>
            <w:r>
              <w:t xml:space="preserve">Considering the descriptive summary results </w:t>
            </w:r>
          </w:p>
          <w:p w:rsidR="001A5706" w:rsidRPr="00DF027C" w:rsidRDefault="001A5706" w:rsidP="00B724FA">
            <w:pPr>
              <w:spacing w:after="200"/>
              <w:jc w:val="both"/>
            </w:pPr>
          </w:p>
        </w:tc>
      </w:tr>
    </w:tbl>
    <w:p w:rsidR="0087605E" w:rsidRPr="00D70D02" w:rsidRDefault="0087605E" w:rsidP="00E11CCB"/>
    <w:sectPr w:rsidR="0087605E" w:rsidRPr="00D70D02" w:rsidSect="00DF027C">
      <w:headerReference w:type="default" r:id="rId12"/>
      <w:footerReference w:type="default" r:id="rId13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5837" w:rsidRDefault="004C5837">
      <w:r>
        <w:separator/>
      </w:r>
    </w:p>
    <w:p w:rsidR="004C5837" w:rsidRDefault="004C5837"/>
  </w:endnote>
  <w:endnote w:type="continuationSeparator" w:id="0">
    <w:p w:rsidR="004C5837" w:rsidRDefault="004C5837">
      <w:r>
        <w:continuationSeparator/>
      </w:r>
    </w:p>
    <w:p w:rsidR="004C5837" w:rsidRDefault="004C583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674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DF027C" w:rsidRDefault="00E303A6" w:rsidP="005825AB">
    <w:pPr>
      <w:pStyle w:val="Footer"/>
    </w:pPr>
    <w:r w:rsidRPr="004D31E8">
      <w:rPr>
        <w:rFonts w:ascii="Arial" w:eastAsia="Times New Roman" w:hAnsi="Arial" w:cs="Arial"/>
        <w:b w:val="0"/>
        <w:color w:val="767171" w:themeColor="background2" w:themeShade="80"/>
        <w:sz w:val="16"/>
        <w:szCs w:val="16"/>
      </w:rPr>
      <w:fldChar w:fldCharType="begin"/>
    </w:r>
    <w:r w:rsidRPr="004D31E8">
      <w:rPr>
        <w:rFonts w:ascii="Arial" w:eastAsia="Times New Roman" w:hAnsi="Arial" w:cs="Arial"/>
        <w:b w:val="0"/>
        <w:color w:val="767171" w:themeColor="background2" w:themeShade="80"/>
        <w:sz w:val="16"/>
        <w:szCs w:val="16"/>
      </w:rPr>
      <w:instrText xml:space="preserve"> SAVEDATE \@ "d MMMM yyyy" \* MERGEFORMAT </w:instrText>
    </w:r>
    <w:r w:rsidRPr="004D31E8">
      <w:rPr>
        <w:rFonts w:ascii="Arial" w:eastAsia="Times New Roman" w:hAnsi="Arial" w:cs="Arial"/>
        <w:b w:val="0"/>
        <w:color w:val="767171" w:themeColor="background2" w:themeShade="80"/>
        <w:sz w:val="16"/>
        <w:szCs w:val="16"/>
      </w:rPr>
      <w:fldChar w:fldCharType="separate"/>
    </w:r>
    <w:r w:rsidR="005F4E9F">
      <w:rPr>
        <w:rFonts w:ascii="Arial" w:eastAsia="Times New Roman" w:hAnsi="Arial" w:cs="Arial"/>
        <w:b w:val="0"/>
        <w:noProof/>
        <w:color w:val="767171" w:themeColor="background2" w:themeShade="80"/>
        <w:sz w:val="16"/>
        <w:szCs w:val="16"/>
      </w:rPr>
      <w:t>13 April 2019</w:t>
    </w:r>
    <w:r w:rsidRPr="004D31E8">
      <w:rPr>
        <w:rFonts w:ascii="Arial" w:eastAsia="Times New Roman" w:hAnsi="Arial" w:cs="Arial"/>
        <w:b w:val="0"/>
        <w:color w:val="767171" w:themeColor="background2" w:themeShade="80"/>
        <w:sz w:val="16"/>
        <w:szCs w:val="16"/>
      </w:rPr>
      <w:fldChar w:fldCharType="end"/>
    </w:r>
    <w:r w:rsidR="00F51C8D" w:rsidRPr="004D31E8">
      <w:rPr>
        <w:rFonts w:ascii="Arial" w:eastAsia="Times New Roman" w:hAnsi="Arial" w:cs="Arial"/>
        <w:b w:val="0"/>
        <w:color w:val="767171" w:themeColor="background2" w:themeShade="80"/>
        <w:sz w:val="16"/>
        <w:szCs w:val="16"/>
      </w:rPr>
      <w:t xml:space="preserve"> </w:t>
    </w:r>
    <w:r w:rsidR="00F51C8D" w:rsidRPr="004D31E8">
      <w:rPr>
        <w:rFonts w:ascii="Arial" w:eastAsia="Times New Roman" w:hAnsi="Arial" w:cs="Arial"/>
        <w:b w:val="0"/>
        <w:color w:val="767171" w:themeColor="background2" w:themeShade="80"/>
        <w:sz w:val="16"/>
        <w:szCs w:val="16"/>
      </w:rPr>
      <w:tab/>
    </w:r>
    <w:r w:rsidR="00F51C8D">
      <w:rPr>
        <w:rFonts w:ascii="Arial" w:eastAsia="Times New Roman" w:hAnsi="Arial" w:cs="Arial"/>
        <w:b w:val="0"/>
        <w:color w:val="5951C8" w:themeColor="text1" w:themeTint="80"/>
        <w:sz w:val="16"/>
        <w:szCs w:val="16"/>
      </w:rPr>
      <w:tab/>
    </w:r>
    <w:r w:rsidR="00F51C8D">
      <w:rPr>
        <w:rFonts w:ascii="Arial" w:eastAsia="Times New Roman" w:hAnsi="Arial" w:cs="Arial"/>
        <w:b w:val="0"/>
        <w:color w:val="5951C8" w:themeColor="text1" w:themeTint="80"/>
        <w:sz w:val="16"/>
        <w:szCs w:val="16"/>
      </w:rPr>
      <w:tab/>
    </w:r>
    <w:r w:rsidR="00F51C8D">
      <w:rPr>
        <w:rFonts w:ascii="Arial" w:eastAsia="Times New Roman" w:hAnsi="Arial" w:cs="Arial"/>
        <w:b w:val="0"/>
        <w:color w:val="5951C8" w:themeColor="text1" w:themeTint="80"/>
        <w:sz w:val="16"/>
        <w:szCs w:val="16"/>
      </w:rPr>
      <w:tab/>
    </w:r>
    <w:r w:rsidR="00F51C8D">
      <w:rPr>
        <w:rFonts w:ascii="Arial" w:eastAsia="Times New Roman" w:hAnsi="Arial" w:cs="Arial"/>
        <w:b w:val="0"/>
        <w:color w:val="5951C8" w:themeColor="text1" w:themeTint="80"/>
        <w:sz w:val="16"/>
        <w:szCs w:val="16"/>
      </w:rPr>
      <w:tab/>
    </w:r>
    <w:r w:rsidR="00F51C8D">
      <w:rPr>
        <w:rFonts w:ascii="Arial" w:eastAsia="Times New Roman" w:hAnsi="Arial" w:cs="Arial"/>
        <w:b w:val="0"/>
        <w:color w:val="5951C8" w:themeColor="text1" w:themeTint="80"/>
        <w:sz w:val="16"/>
        <w:szCs w:val="16"/>
      </w:rPr>
      <w:tab/>
    </w:r>
    <w:r w:rsidR="00F51C8D">
      <w:rPr>
        <w:rFonts w:ascii="Arial" w:eastAsia="Times New Roman" w:hAnsi="Arial" w:cs="Arial"/>
        <w:b w:val="0"/>
        <w:color w:val="5951C8" w:themeColor="text1" w:themeTint="80"/>
        <w:sz w:val="16"/>
        <w:szCs w:val="16"/>
      </w:rPr>
      <w:tab/>
    </w:r>
    <w:r w:rsidR="00F51C8D">
      <w:rPr>
        <w:rFonts w:ascii="Arial" w:eastAsia="Times New Roman" w:hAnsi="Arial" w:cs="Arial"/>
        <w:b w:val="0"/>
        <w:color w:val="5951C8" w:themeColor="text1" w:themeTint="80"/>
        <w:sz w:val="16"/>
        <w:szCs w:val="16"/>
      </w:rPr>
      <w:tab/>
    </w:r>
    <w:r w:rsidR="00F51C8D">
      <w:rPr>
        <w:rFonts w:ascii="Arial" w:eastAsia="Times New Roman" w:hAnsi="Arial" w:cs="Arial"/>
        <w:b w:val="0"/>
        <w:color w:val="5951C8" w:themeColor="text1" w:themeTint="80"/>
        <w:sz w:val="16"/>
        <w:szCs w:val="16"/>
      </w:rPr>
      <w:tab/>
    </w:r>
    <w:r w:rsidR="00F51C8D">
      <w:rPr>
        <w:rFonts w:ascii="Arial" w:eastAsia="Times New Roman" w:hAnsi="Arial" w:cs="Arial"/>
        <w:b w:val="0"/>
        <w:color w:val="5951C8" w:themeColor="text1" w:themeTint="80"/>
        <w:sz w:val="16"/>
        <w:szCs w:val="16"/>
      </w:rPr>
      <w:tab/>
      <w:t xml:space="preserve">   </w:t>
    </w:r>
    <w:r w:rsidR="00F51C8D" w:rsidRPr="004D31E8">
      <w:rPr>
        <w:rFonts w:ascii="Arial" w:eastAsia="Times New Roman" w:hAnsi="Arial" w:cs="Arial"/>
        <w:b w:val="0"/>
        <w:noProof/>
        <w:color w:val="767171" w:themeColor="background2" w:themeShade="80"/>
        <w:sz w:val="16"/>
        <w:szCs w:val="16"/>
      </w:rPr>
      <w:t xml:space="preserve">Copyright © </w:t>
    </w:r>
    <w:hyperlink r:id="rId1" w:history="1">
      <w:r w:rsidR="003A3EF3">
        <w:rPr>
          <w:rStyle w:val="Hyperlink"/>
          <w:rFonts w:ascii="Arial" w:eastAsia="Times New Roman" w:hAnsi="Arial" w:cs="Arial"/>
          <w:noProof/>
          <w:color w:val="194969" w:themeColor="hyperlink" w:themeShade="80"/>
          <w:sz w:val="16"/>
          <w:szCs w:val="16"/>
        </w:rPr>
        <w:t>lobo.deepti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5837" w:rsidRDefault="004C5837">
      <w:r>
        <w:separator/>
      </w:r>
    </w:p>
    <w:p w:rsidR="004C5837" w:rsidRDefault="004C5837"/>
  </w:footnote>
  <w:footnote w:type="continuationSeparator" w:id="0">
    <w:p w:rsidR="004C5837" w:rsidRDefault="004C5837">
      <w:r>
        <w:continuationSeparator/>
      </w:r>
    </w:p>
    <w:p w:rsidR="004C5837" w:rsidRDefault="004C583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Header"/>
          </w:pPr>
        </w:p>
      </w:tc>
    </w:tr>
  </w:tbl>
  <w:p w:rsidR="00D077E9" w:rsidRDefault="00D077E9" w:rsidP="00E11CC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07EADE92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5951C8" w:themeColor="text1" w:themeTint="80"/>
      </w:rPr>
    </w:lvl>
  </w:abstractNum>
  <w:abstractNum w:abstractNumId="1" w15:restartNumberingAfterBreak="0">
    <w:nsid w:val="03F32663"/>
    <w:multiLevelType w:val="hybridMultilevel"/>
    <w:tmpl w:val="04D831BE"/>
    <w:lvl w:ilvl="0" w:tplc="9AB828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132A5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C7C6D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1E23B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AE4F9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A6F8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DF632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0297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25A01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347D95"/>
    <w:multiLevelType w:val="hybridMultilevel"/>
    <w:tmpl w:val="04D831BE"/>
    <w:lvl w:ilvl="0" w:tplc="9AB828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132A5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C7C6D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1E23B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AE4F9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A6F8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DF632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0297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25A01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6A6F2C"/>
    <w:multiLevelType w:val="hybridMultilevel"/>
    <w:tmpl w:val="6E96E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F63112"/>
    <w:multiLevelType w:val="hybridMultilevel"/>
    <w:tmpl w:val="04D831BE"/>
    <w:lvl w:ilvl="0" w:tplc="9AB828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132A5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C7C6D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1E23B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AE4F9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A6F8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DF632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0297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25A01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7178AD"/>
    <w:multiLevelType w:val="hybridMultilevel"/>
    <w:tmpl w:val="B5900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04EED"/>
    <w:multiLevelType w:val="hybridMultilevel"/>
    <w:tmpl w:val="59D47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24010E"/>
    <w:multiLevelType w:val="hybridMultilevel"/>
    <w:tmpl w:val="04D831BE"/>
    <w:lvl w:ilvl="0" w:tplc="9AB828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132A5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C7C6D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1E23B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AE4F9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A6F8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DF632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0297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25A01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08A384D"/>
    <w:multiLevelType w:val="hybridMultilevel"/>
    <w:tmpl w:val="04D831BE"/>
    <w:lvl w:ilvl="0" w:tplc="9AB828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132A5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C7C6D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1E23B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AE4F9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A6F8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DF632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0297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25A01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5F5843"/>
    <w:multiLevelType w:val="hybridMultilevel"/>
    <w:tmpl w:val="8056D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3"/>
  </w:num>
  <w:num w:numId="4">
    <w:abstractNumId w:val="4"/>
  </w:num>
  <w:num w:numId="5">
    <w:abstractNumId w:val="1"/>
  </w:num>
  <w:num w:numId="6">
    <w:abstractNumId w:val="7"/>
  </w:num>
  <w:num w:numId="7">
    <w:abstractNumId w:val="8"/>
  </w:num>
  <w:num w:numId="8">
    <w:abstractNumId w:val="0"/>
  </w:num>
  <w:num w:numId="9">
    <w:abstractNumId w:val="0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5226"/>
    <w:rsid w:val="00003D0D"/>
    <w:rsid w:val="00011BAE"/>
    <w:rsid w:val="00013A9A"/>
    <w:rsid w:val="00015936"/>
    <w:rsid w:val="00023D0E"/>
    <w:rsid w:val="0002482E"/>
    <w:rsid w:val="00032AB9"/>
    <w:rsid w:val="00034045"/>
    <w:rsid w:val="00034EE1"/>
    <w:rsid w:val="00037930"/>
    <w:rsid w:val="00050324"/>
    <w:rsid w:val="0005592E"/>
    <w:rsid w:val="00062D70"/>
    <w:rsid w:val="000664F0"/>
    <w:rsid w:val="000675C8"/>
    <w:rsid w:val="000708C1"/>
    <w:rsid w:val="00075004"/>
    <w:rsid w:val="00086E91"/>
    <w:rsid w:val="00090282"/>
    <w:rsid w:val="00091424"/>
    <w:rsid w:val="00091795"/>
    <w:rsid w:val="000A0150"/>
    <w:rsid w:val="000A6364"/>
    <w:rsid w:val="000B1387"/>
    <w:rsid w:val="000B2DEA"/>
    <w:rsid w:val="000B2E64"/>
    <w:rsid w:val="000C3E8D"/>
    <w:rsid w:val="000D1CED"/>
    <w:rsid w:val="000D7402"/>
    <w:rsid w:val="000E0104"/>
    <w:rsid w:val="000E01ED"/>
    <w:rsid w:val="000E224E"/>
    <w:rsid w:val="000E31F7"/>
    <w:rsid w:val="000E3BE5"/>
    <w:rsid w:val="000E63C9"/>
    <w:rsid w:val="000E7B97"/>
    <w:rsid w:val="000E7D26"/>
    <w:rsid w:val="00100FE6"/>
    <w:rsid w:val="00102C32"/>
    <w:rsid w:val="00107FC8"/>
    <w:rsid w:val="00112F20"/>
    <w:rsid w:val="00122268"/>
    <w:rsid w:val="00122BB5"/>
    <w:rsid w:val="00130E9D"/>
    <w:rsid w:val="001328F2"/>
    <w:rsid w:val="0013519D"/>
    <w:rsid w:val="001361E4"/>
    <w:rsid w:val="00144A44"/>
    <w:rsid w:val="0014586D"/>
    <w:rsid w:val="001474E3"/>
    <w:rsid w:val="00150A6D"/>
    <w:rsid w:val="00151403"/>
    <w:rsid w:val="001655BB"/>
    <w:rsid w:val="00167843"/>
    <w:rsid w:val="00180650"/>
    <w:rsid w:val="001844AF"/>
    <w:rsid w:val="00185943"/>
    <w:rsid w:val="00185B35"/>
    <w:rsid w:val="00187105"/>
    <w:rsid w:val="00191FB4"/>
    <w:rsid w:val="00195C36"/>
    <w:rsid w:val="001A3584"/>
    <w:rsid w:val="001A5706"/>
    <w:rsid w:val="001B042E"/>
    <w:rsid w:val="001B2C7F"/>
    <w:rsid w:val="001B5C66"/>
    <w:rsid w:val="001C256B"/>
    <w:rsid w:val="001C2E37"/>
    <w:rsid w:val="001C63F3"/>
    <w:rsid w:val="001D34B5"/>
    <w:rsid w:val="001F1C43"/>
    <w:rsid w:val="001F2BC8"/>
    <w:rsid w:val="001F5F6B"/>
    <w:rsid w:val="0020057B"/>
    <w:rsid w:val="00202B63"/>
    <w:rsid w:val="00214E10"/>
    <w:rsid w:val="00225A4B"/>
    <w:rsid w:val="0023039A"/>
    <w:rsid w:val="00230D56"/>
    <w:rsid w:val="0024205C"/>
    <w:rsid w:val="00243EBC"/>
    <w:rsid w:val="00245F39"/>
    <w:rsid w:val="00246A35"/>
    <w:rsid w:val="002503E3"/>
    <w:rsid w:val="00260147"/>
    <w:rsid w:val="00262EBE"/>
    <w:rsid w:val="002632DA"/>
    <w:rsid w:val="002805F3"/>
    <w:rsid w:val="00281017"/>
    <w:rsid w:val="00282EF7"/>
    <w:rsid w:val="00284348"/>
    <w:rsid w:val="00284DCA"/>
    <w:rsid w:val="002B7CDE"/>
    <w:rsid w:val="002C2DFF"/>
    <w:rsid w:val="002C443E"/>
    <w:rsid w:val="002C5E7C"/>
    <w:rsid w:val="002D6076"/>
    <w:rsid w:val="002D6E73"/>
    <w:rsid w:val="002E1E4B"/>
    <w:rsid w:val="002F51F5"/>
    <w:rsid w:val="00302575"/>
    <w:rsid w:val="00312137"/>
    <w:rsid w:val="003156F7"/>
    <w:rsid w:val="0032114A"/>
    <w:rsid w:val="00325226"/>
    <w:rsid w:val="00330359"/>
    <w:rsid w:val="00334E78"/>
    <w:rsid w:val="0033606A"/>
    <w:rsid w:val="0033641D"/>
    <w:rsid w:val="00337399"/>
    <w:rsid w:val="0033762F"/>
    <w:rsid w:val="003377DA"/>
    <w:rsid w:val="003423F4"/>
    <w:rsid w:val="003513D7"/>
    <w:rsid w:val="0035465C"/>
    <w:rsid w:val="00356F90"/>
    <w:rsid w:val="00364B81"/>
    <w:rsid w:val="00366466"/>
    <w:rsid w:val="00366C7E"/>
    <w:rsid w:val="003702DB"/>
    <w:rsid w:val="00372BE5"/>
    <w:rsid w:val="003773DB"/>
    <w:rsid w:val="0038163E"/>
    <w:rsid w:val="0038333C"/>
    <w:rsid w:val="00384EA3"/>
    <w:rsid w:val="003860F8"/>
    <w:rsid w:val="003A3077"/>
    <w:rsid w:val="003A39A1"/>
    <w:rsid w:val="003A3EF3"/>
    <w:rsid w:val="003B123A"/>
    <w:rsid w:val="003B2411"/>
    <w:rsid w:val="003B7052"/>
    <w:rsid w:val="003B754F"/>
    <w:rsid w:val="003C2191"/>
    <w:rsid w:val="003C3C3F"/>
    <w:rsid w:val="003C45A2"/>
    <w:rsid w:val="003C4DF8"/>
    <w:rsid w:val="003D10CE"/>
    <w:rsid w:val="003D19A6"/>
    <w:rsid w:val="003D3863"/>
    <w:rsid w:val="003E2AD5"/>
    <w:rsid w:val="003F043F"/>
    <w:rsid w:val="003F0EDC"/>
    <w:rsid w:val="003F1FF8"/>
    <w:rsid w:val="003F2A3E"/>
    <w:rsid w:val="0040092A"/>
    <w:rsid w:val="00402BE4"/>
    <w:rsid w:val="004110DE"/>
    <w:rsid w:val="00416AD1"/>
    <w:rsid w:val="00434B06"/>
    <w:rsid w:val="0043672D"/>
    <w:rsid w:val="0044085A"/>
    <w:rsid w:val="0044268B"/>
    <w:rsid w:val="00443948"/>
    <w:rsid w:val="00455BE5"/>
    <w:rsid w:val="004715A2"/>
    <w:rsid w:val="004723D0"/>
    <w:rsid w:val="00474460"/>
    <w:rsid w:val="00477DBD"/>
    <w:rsid w:val="00483BF7"/>
    <w:rsid w:val="00483F8E"/>
    <w:rsid w:val="00495233"/>
    <w:rsid w:val="00495D5E"/>
    <w:rsid w:val="00497E30"/>
    <w:rsid w:val="004A02E7"/>
    <w:rsid w:val="004A1461"/>
    <w:rsid w:val="004A2F4D"/>
    <w:rsid w:val="004B21A5"/>
    <w:rsid w:val="004C0A17"/>
    <w:rsid w:val="004C258A"/>
    <w:rsid w:val="004C2A20"/>
    <w:rsid w:val="004C5837"/>
    <w:rsid w:val="004D09F5"/>
    <w:rsid w:val="004D31E8"/>
    <w:rsid w:val="004D53DC"/>
    <w:rsid w:val="004E0C57"/>
    <w:rsid w:val="004E317A"/>
    <w:rsid w:val="004E40E5"/>
    <w:rsid w:val="004E4ED4"/>
    <w:rsid w:val="004F23B1"/>
    <w:rsid w:val="004F4B02"/>
    <w:rsid w:val="004F5757"/>
    <w:rsid w:val="00500279"/>
    <w:rsid w:val="005037F0"/>
    <w:rsid w:val="00510E59"/>
    <w:rsid w:val="0051536E"/>
    <w:rsid w:val="00516A86"/>
    <w:rsid w:val="005171D2"/>
    <w:rsid w:val="005172D5"/>
    <w:rsid w:val="005275F6"/>
    <w:rsid w:val="0053476D"/>
    <w:rsid w:val="00542994"/>
    <w:rsid w:val="005439C0"/>
    <w:rsid w:val="005515B4"/>
    <w:rsid w:val="005525FB"/>
    <w:rsid w:val="00563C06"/>
    <w:rsid w:val="00572102"/>
    <w:rsid w:val="00575142"/>
    <w:rsid w:val="00577AA5"/>
    <w:rsid w:val="00577B4B"/>
    <w:rsid w:val="005825AB"/>
    <w:rsid w:val="005835CD"/>
    <w:rsid w:val="00592214"/>
    <w:rsid w:val="005A6D0D"/>
    <w:rsid w:val="005A7DEA"/>
    <w:rsid w:val="005B11BA"/>
    <w:rsid w:val="005C1928"/>
    <w:rsid w:val="005C6721"/>
    <w:rsid w:val="005D0D82"/>
    <w:rsid w:val="005E0F89"/>
    <w:rsid w:val="005E3708"/>
    <w:rsid w:val="005F1BB0"/>
    <w:rsid w:val="005F4A74"/>
    <w:rsid w:val="005F4E9F"/>
    <w:rsid w:val="00613E7C"/>
    <w:rsid w:val="006156A4"/>
    <w:rsid w:val="00617B69"/>
    <w:rsid w:val="00622961"/>
    <w:rsid w:val="00624564"/>
    <w:rsid w:val="0063163E"/>
    <w:rsid w:val="00631C40"/>
    <w:rsid w:val="00636C2C"/>
    <w:rsid w:val="00636D5C"/>
    <w:rsid w:val="006415C9"/>
    <w:rsid w:val="00642675"/>
    <w:rsid w:val="00651CC5"/>
    <w:rsid w:val="0065583F"/>
    <w:rsid w:val="00656C4D"/>
    <w:rsid w:val="00661099"/>
    <w:rsid w:val="00662A95"/>
    <w:rsid w:val="00663434"/>
    <w:rsid w:val="00667A50"/>
    <w:rsid w:val="006718D2"/>
    <w:rsid w:val="0067386E"/>
    <w:rsid w:val="00680758"/>
    <w:rsid w:val="00684CCE"/>
    <w:rsid w:val="0068596F"/>
    <w:rsid w:val="00687F52"/>
    <w:rsid w:val="0069054F"/>
    <w:rsid w:val="00695F31"/>
    <w:rsid w:val="0069643F"/>
    <w:rsid w:val="006A1B51"/>
    <w:rsid w:val="006A39E4"/>
    <w:rsid w:val="006A5462"/>
    <w:rsid w:val="006B19EB"/>
    <w:rsid w:val="006C7AE8"/>
    <w:rsid w:val="006D279C"/>
    <w:rsid w:val="006D3FE4"/>
    <w:rsid w:val="006E37D6"/>
    <w:rsid w:val="006E5716"/>
    <w:rsid w:val="006E6B0C"/>
    <w:rsid w:val="006E7A1C"/>
    <w:rsid w:val="006F3700"/>
    <w:rsid w:val="006F5866"/>
    <w:rsid w:val="00700241"/>
    <w:rsid w:val="007062E3"/>
    <w:rsid w:val="007065E8"/>
    <w:rsid w:val="0071525A"/>
    <w:rsid w:val="007302B3"/>
    <w:rsid w:val="00730733"/>
    <w:rsid w:val="00730E3A"/>
    <w:rsid w:val="00731F10"/>
    <w:rsid w:val="007324D4"/>
    <w:rsid w:val="00732B43"/>
    <w:rsid w:val="00733175"/>
    <w:rsid w:val="00736AAF"/>
    <w:rsid w:val="0073731E"/>
    <w:rsid w:val="00737BBF"/>
    <w:rsid w:val="007400D8"/>
    <w:rsid w:val="00742E89"/>
    <w:rsid w:val="00750E84"/>
    <w:rsid w:val="00754132"/>
    <w:rsid w:val="00754DB0"/>
    <w:rsid w:val="00760135"/>
    <w:rsid w:val="00760F6F"/>
    <w:rsid w:val="0076141E"/>
    <w:rsid w:val="007634DF"/>
    <w:rsid w:val="00765B2A"/>
    <w:rsid w:val="00766789"/>
    <w:rsid w:val="00767262"/>
    <w:rsid w:val="007722C6"/>
    <w:rsid w:val="00772A14"/>
    <w:rsid w:val="007764AE"/>
    <w:rsid w:val="007764FB"/>
    <w:rsid w:val="00776E2D"/>
    <w:rsid w:val="00783A34"/>
    <w:rsid w:val="00784343"/>
    <w:rsid w:val="0078553A"/>
    <w:rsid w:val="00791228"/>
    <w:rsid w:val="00791920"/>
    <w:rsid w:val="00795677"/>
    <w:rsid w:val="007A5875"/>
    <w:rsid w:val="007A753C"/>
    <w:rsid w:val="007B3BF9"/>
    <w:rsid w:val="007C6B52"/>
    <w:rsid w:val="007D0150"/>
    <w:rsid w:val="007D16C5"/>
    <w:rsid w:val="007E2165"/>
    <w:rsid w:val="007E3A9D"/>
    <w:rsid w:val="007E68C6"/>
    <w:rsid w:val="007E7117"/>
    <w:rsid w:val="007F1649"/>
    <w:rsid w:val="007F576B"/>
    <w:rsid w:val="007F7880"/>
    <w:rsid w:val="00805561"/>
    <w:rsid w:val="008058B2"/>
    <w:rsid w:val="008062D7"/>
    <w:rsid w:val="00807557"/>
    <w:rsid w:val="00820925"/>
    <w:rsid w:val="00825EE2"/>
    <w:rsid w:val="0082600B"/>
    <w:rsid w:val="00827250"/>
    <w:rsid w:val="00834BD6"/>
    <w:rsid w:val="00834D53"/>
    <w:rsid w:val="00834ECC"/>
    <w:rsid w:val="008365C6"/>
    <w:rsid w:val="00840337"/>
    <w:rsid w:val="00844CE3"/>
    <w:rsid w:val="00844FB1"/>
    <w:rsid w:val="00846D0E"/>
    <w:rsid w:val="00862FE4"/>
    <w:rsid w:val="0086389A"/>
    <w:rsid w:val="00864F28"/>
    <w:rsid w:val="00865350"/>
    <w:rsid w:val="00865B32"/>
    <w:rsid w:val="00866A6F"/>
    <w:rsid w:val="0087605E"/>
    <w:rsid w:val="00891C8F"/>
    <w:rsid w:val="00894000"/>
    <w:rsid w:val="008A00D9"/>
    <w:rsid w:val="008A3A56"/>
    <w:rsid w:val="008A6118"/>
    <w:rsid w:val="008B1FEE"/>
    <w:rsid w:val="008B3F6C"/>
    <w:rsid w:val="008B4263"/>
    <w:rsid w:val="008B65EA"/>
    <w:rsid w:val="008B6DF4"/>
    <w:rsid w:val="008C0BF4"/>
    <w:rsid w:val="008C1FF2"/>
    <w:rsid w:val="008D17C2"/>
    <w:rsid w:val="008E0FE6"/>
    <w:rsid w:val="008F1444"/>
    <w:rsid w:val="00903393"/>
    <w:rsid w:val="00903C32"/>
    <w:rsid w:val="009064BE"/>
    <w:rsid w:val="00913FFF"/>
    <w:rsid w:val="00916B16"/>
    <w:rsid w:val="009173B9"/>
    <w:rsid w:val="009202DF"/>
    <w:rsid w:val="009206A8"/>
    <w:rsid w:val="0092628B"/>
    <w:rsid w:val="0093335D"/>
    <w:rsid w:val="009335DC"/>
    <w:rsid w:val="00933F94"/>
    <w:rsid w:val="0093613E"/>
    <w:rsid w:val="009412B1"/>
    <w:rsid w:val="00943026"/>
    <w:rsid w:val="00946576"/>
    <w:rsid w:val="00952734"/>
    <w:rsid w:val="00957312"/>
    <w:rsid w:val="00957597"/>
    <w:rsid w:val="009632E1"/>
    <w:rsid w:val="0096351D"/>
    <w:rsid w:val="00966B81"/>
    <w:rsid w:val="0098081E"/>
    <w:rsid w:val="009A1C71"/>
    <w:rsid w:val="009A52BB"/>
    <w:rsid w:val="009A53FE"/>
    <w:rsid w:val="009B7905"/>
    <w:rsid w:val="009C22A5"/>
    <w:rsid w:val="009C248C"/>
    <w:rsid w:val="009C544B"/>
    <w:rsid w:val="009C7720"/>
    <w:rsid w:val="009D01F7"/>
    <w:rsid w:val="009E407F"/>
    <w:rsid w:val="009E56FD"/>
    <w:rsid w:val="009E5766"/>
    <w:rsid w:val="009E663B"/>
    <w:rsid w:val="009F2886"/>
    <w:rsid w:val="009F36E0"/>
    <w:rsid w:val="00A0553A"/>
    <w:rsid w:val="00A055DE"/>
    <w:rsid w:val="00A074F4"/>
    <w:rsid w:val="00A075F1"/>
    <w:rsid w:val="00A1144E"/>
    <w:rsid w:val="00A13343"/>
    <w:rsid w:val="00A1691B"/>
    <w:rsid w:val="00A2083A"/>
    <w:rsid w:val="00A23AFA"/>
    <w:rsid w:val="00A31B3E"/>
    <w:rsid w:val="00A3470D"/>
    <w:rsid w:val="00A40377"/>
    <w:rsid w:val="00A532F3"/>
    <w:rsid w:val="00A65599"/>
    <w:rsid w:val="00A67F98"/>
    <w:rsid w:val="00A7642D"/>
    <w:rsid w:val="00A76EE2"/>
    <w:rsid w:val="00A811CF"/>
    <w:rsid w:val="00A813A2"/>
    <w:rsid w:val="00A8489E"/>
    <w:rsid w:val="00A87E23"/>
    <w:rsid w:val="00A96D60"/>
    <w:rsid w:val="00AB066B"/>
    <w:rsid w:val="00AC0E09"/>
    <w:rsid w:val="00AC127E"/>
    <w:rsid w:val="00AC29F3"/>
    <w:rsid w:val="00AD3D0E"/>
    <w:rsid w:val="00AD73A8"/>
    <w:rsid w:val="00AE1034"/>
    <w:rsid w:val="00AF12B7"/>
    <w:rsid w:val="00AF73EC"/>
    <w:rsid w:val="00AF798C"/>
    <w:rsid w:val="00AF7E77"/>
    <w:rsid w:val="00B010EA"/>
    <w:rsid w:val="00B01D81"/>
    <w:rsid w:val="00B15190"/>
    <w:rsid w:val="00B17A4E"/>
    <w:rsid w:val="00B21EBC"/>
    <w:rsid w:val="00B231E5"/>
    <w:rsid w:val="00B251C0"/>
    <w:rsid w:val="00B36B35"/>
    <w:rsid w:val="00B53580"/>
    <w:rsid w:val="00B56EBB"/>
    <w:rsid w:val="00B724FA"/>
    <w:rsid w:val="00B75ADB"/>
    <w:rsid w:val="00B76746"/>
    <w:rsid w:val="00B84D34"/>
    <w:rsid w:val="00B85087"/>
    <w:rsid w:val="00B86D95"/>
    <w:rsid w:val="00B92F17"/>
    <w:rsid w:val="00B96018"/>
    <w:rsid w:val="00B96E59"/>
    <w:rsid w:val="00BA1571"/>
    <w:rsid w:val="00BA53EC"/>
    <w:rsid w:val="00BA7398"/>
    <w:rsid w:val="00BB22E0"/>
    <w:rsid w:val="00BB747B"/>
    <w:rsid w:val="00BB7A2F"/>
    <w:rsid w:val="00BC0F1A"/>
    <w:rsid w:val="00BD355B"/>
    <w:rsid w:val="00BD49E9"/>
    <w:rsid w:val="00BE0823"/>
    <w:rsid w:val="00BE5217"/>
    <w:rsid w:val="00BF2F45"/>
    <w:rsid w:val="00BF54BE"/>
    <w:rsid w:val="00BF55C7"/>
    <w:rsid w:val="00C0093F"/>
    <w:rsid w:val="00C00D8E"/>
    <w:rsid w:val="00C02B87"/>
    <w:rsid w:val="00C03A37"/>
    <w:rsid w:val="00C0522C"/>
    <w:rsid w:val="00C070CA"/>
    <w:rsid w:val="00C07E06"/>
    <w:rsid w:val="00C30B19"/>
    <w:rsid w:val="00C315B4"/>
    <w:rsid w:val="00C31DF1"/>
    <w:rsid w:val="00C4086D"/>
    <w:rsid w:val="00C52939"/>
    <w:rsid w:val="00C62C85"/>
    <w:rsid w:val="00C65DF9"/>
    <w:rsid w:val="00C83C9B"/>
    <w:rsid w:val="00C86511"/>
    <w:rsid w:val="00CA038B"/>
    <w:rsid w:val="00CA053F"/>
    <w:rsid w:val="00CA147E"/>
    <w:rsid w:val="00CA1896"/>
    <w:rsid w:val="00CA2E5B"/>
    <w:rsid w:val="00CA331C"/>
    <w:rsid w:val="00CA747F"/>
    <w:rsid w:val="00CB04B7"/>
    <w:rsid w:val="00CB5B28"/>
    <w:rsid w:val="00CD5A18"/>
    <w:rsid w:val="00CD6D6C"/>
    <w:rsid w:val="00CE5F28"/>
    <w:rsid w:val="00CE60FF"/>
    <w:rsid w:val="00CE79BD"/>
    <w:rsid w:val="00CF172D"/>
    <w:rsid w:val="00CF377C"/>
    <w:rsid w:val="00CF43DB"/>
    <w:rsid w:val="00CF44BC"/>
    <w:rsid w:val="00CF5371"/>
    <w:rsid w:val="00D00219"/>
    <w:rsid w:val="00D0323A"/>
    <w:rsid w:val="00D0559F"/>
    <w:rsid w:val="00D056D2"/>
    <w:rsid w:val="00D05D81"/>
    <w:rsid w:val="00D077E9"/>
    <w:rsid w:val="00D14C34"/>
    <w:rsid w:val="00D17DE9"/>
    <w:rsid w:val="00D222A9"/>
    <w:rsid w:val="00D2479A"/>
    <w:rsid w:val="00D2766F"/>
    <w:rsid w:val="00D3713D"/>
    <w:rsid w:val="00D377B0"/>
    <w:rsid w:val="00D37F5B"/>
    <w:rsid w:val="00D42CB7"/>
    <w:rsid w:val="00D47AFE"/>
    <w:rsid w:val="00D520F5"/>
    <w:rsid w:val="00D5413D"/>
    <w:rsid w:val="00D548FA"/>
    <w:rsid w:val="00D570A9"/>
    <w:rsid w:val="00D63AFD"/>
    <w:rsid w:val="00D70D02"/>
    <w:rsid w:val="00D770C7"/>
    <w:rsid w:val="00D82D4B"/>
    <w:rsid w:val="00D86945"/>
    <w:rsid w:val="00D87CAD"/>
    <w:rsid w:val="00D90290"/>
    <w:rsid w:val="00D95883"/>
    <w:rsid w:val="00D95C21"/>
    <w:rsid w:val="00DA0AA6"/>
    <w:rsid w:val="00DA159C"/>
    <w:rsid w:val="00DA1667"/>
    <w:rsid w:val="00DA17CA"/>
    <w:rsid w:val="00DA1CCD"/>
    <w:rsid w:val="00DA1D32"/>
    <w:rsid w:val="00DA5D3D"/>
    <w:rsid w:val="00DA67AA"/>
    <w:rsid w:val="00DA6B32"/>
    <w:rsid w:val="00DB1D6E"/>
    <w:rsid w:val="00DB49C6"/>
    <w:rsid w:val="00DB51ED"/>
    <w:rsid w:val="00DD152F"/>
    <w:rsid w:val="00DE213F"/>
    <w:rsid w:val="00DE2AF4"/>
    <w:rsid w:val="00DF027C"/>
    <w:rsid w:val="00DF1865"/>
    <w:rsid w:val="00DF7295"/>
    <w:rsid w:val="00DF7C86"/>
    <w:rsid w:val="00E0018B"/>
    <w:rsid w:val="00E00A32"/>
    <w:rsid w:val="00E07FCC"/>
    <w:rsid w:val="00E11CCB"/>
    <w:rsid w:val="00E15E92"/>
    <w:rsid w:val="00E217D6"/>
    <w:rsid w:val="00E22ACD"/>
    <w:rsid w:val="00E26539"/>
    <w:rsid w:val="00E303A6"/>
    <w:rsid w:val="00E34C0C"/>
    <w:rsid w:val="00E43B7A"/>
    <w:rsid w:val="00E620B0"/>
    <w:rsid w:val="00E6543C"/>
    <w:rsid w:val="00E65599"/>
    <w:rsid w:val="00E66612"/>
    <w:rsid w:val="00E66C08"/>
    <w:rsid w:val="00E71CC0"/>
    <w:rsid w:val="00E72433"/>
    <w:rsid w:val="00E7560A"/>
    <w:rsid w:val="00E80641"/>
    <w:rsid w:val="00E81B40"/>
    <w:rsid w:val="00E921BF"/>
    <w:rsid w:val="00E9284B"/>
    <w:rsid w:val="00E92BD0"/>
    <w:rsid w:val="00E96E0C"/>
    <w:rsid w:val="00EA3DD0"/>
    <w:rsid w:val="00EB4B68"/>
    <w:rsid w:val="00EC0316"/>
    <w:rsid w:val="00ED3EAD"/>
    <w:rsid w:val="00ED5AB1"/>
    <w:rsid w:val="00EF23D6"/>
    <w:rsid w:val="00EF2B05"/>
    <w:rsid w:val="00EF3308"/>
    <w:rsid w:val="00EF3786"/>
    <w:rsid w:val="00EF555B"/>
    <w:rsid w:val="00F027BB"/>
    <w:rsid w:val="00F02E93"/>
    <w:rsid w:val="00F04546"/>
    <w:rsid w:val="00F11CEF"/>
    <w:rsid w:val="00F11DCF"/>
    <w:rsid w:val="00F13A52"/>
    <w:rsid w:val="00F14130"/>
    <w:rsid w:val="00F162EA"/>
    <w:rsid w:val="00F1677C"/>
    <w:rsid w:val="00F17B0C"/>
    <w:rsid w:val="00F2009D"/>
    <w:rsid w:val="00F21152"/>
    <w:rsid w:val="00F22A89"/>
    <w:rsid w:val="00F242A5"/>
    <w:rsid w:val="00F34269"/>
    <w:rsid w:val="00F3586C"/>
    <w:rsid w:val="00F37675"/>
    <w:rsid w:val="00F416F1"/>
    <w:rsid w:val="00F429C7"/>
    <w:rsid w:val="00F44720"/>
    <w:rsid w:val="00F45204"/>
    <w:rsid w:val="00F50B39"/>
    <w:rsid w:val="00F51C8D"/>
    <w:rsid w:val="00F52D27"/>
    <w:rsid w:val="00F61543"/>
    <w:rsid w:val="00F63B0E"/>
    <w:rsid w:val="00F67CE3"/>
    <w:rsid w:val="00F83527"/>
    <w:rsid w:val="00F849CD"/>
    <w:rsid w:val="00F85E24"/>
    <w:rsid w:val="00F86EE1"/>
    <w:rsid w:val="00F917AF"/>
    <w:rsid w:val="00F93EB5"/>
    <w:rsid w:val="00F9646E"/>
    <w:rsid w:val="00FA0282"/>
    <w:rsid w:val="00FA5ED4"/>
    <w:rsid w:val="00FB1959"/>
    <w:rsid w:val="00FC0F53"/>
    <w:rsid w:val="00FC6883"/>
    <w:rsid w:val="00FC70FA"/>
    <w:rsid w:val="00FD14C3"/>
    <w:rsid w:val="00FD55C4"/>
    <w:rsid w:val="00FD583F"/>
    <w:rsid w:val="00FD7488"/>
    <w:rsid w:val="00FF15E3"/>
    <w:rsid w:val="00FF16B4"/>
    <w:rsid w:val="00FF3511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B000C8"/>
  <w15:docId w15:val="{30E22E7E-764B-4D97-A07A-7A425D9E9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4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Paragraph">
    <w:name w:val="List Paragraph"/>
    <w:basedOn w:val="Normal"/>
    <w:link w:val="ListParagraphChar"/>
    <w:uiPriority w:val="34"/>
    <w:unhideWhenUsed/>
    <w:qFormat/>
    <w:rsid w:val="000B1387"/>
    <w:pPr>
      <w:spacing w:line="240" w:lineRule="auto"/>
      <w:ind w:left="720"/>
      <w:contextualSpacing/>
    </w:pPr>
    <w:rPr>
      <w:rFonts w:ascii="Arial" w:eastAsia="Times New Roman" w:hAnsi="Arial" w:cs="Times New Roman"/>
      <w:b w:val="0"/>
      <w:color w:val="auto"/>
      <w:sz w:val="20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B1387"/>
    <w:rPr>
      <w:rFonts w:ascii="Arial" w:eastAsia="Times New Roman" w:hAnsi="Arial" w:cs="Times New Roman"/>
      <w:sz w:val="20"/>
    </w:rPr>
  </w:style>
  <w:style w:type="paragraph" w:styleId="ListBullet2">
    <w:name w:val="List Bullet 2"/>
    <w:basedOn w:val="ListBullet"/>
    <w:uiPriority w:val="4"/>
    <w:qFormat/>
    <w:rsid w:val="00EF3786"/>
    <w:pPr>
      <w:numPr>
        <w:numId w:val="8"/>
      </w:numPr>
      <w:spacing w:after="120" w:line="300" w:lineRule="auto"/>
      <w:contextualSpacing w:val="0"/>
    </w:pPr>
    <w:rPr>
      <w:rFonts w:ascii="Arial" w:eastAsia="Times New Roman" w:hAnsi="Arial" w:cs="Times New Roman"/>
      <w:b w:val="0"/>
      <w:color w:val="auto"/>
      <w:sz w:val="20"/>
      <w:szCs w:val="24"/>
    </w:rPr>
  </w:style>
  <w:style w:type="paragraph" w:styleId="ListBullet">
    <w:name w:val="List Bullet"/>
    <w:basedOn w:val="Normal"/>
    <w:uiPriority w:val="99"/>
    <w:semiHidden/>
    <w:unhideWhenUsed/>
    <w:rsid w:val="00EF3786"/>
    <w:pPr>
      <w:ind w:left="720" w:hanging="36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4C25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b w:val="0"/>
      <w:color w:val="auto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258A"/>
    <w:rPr>
      <w:rFonts w:ascii="Courier New" w:eastAsia="Times New Roman" w:hAnsi="Courier New" w:cs="Courier New"/>
      <w:sz w:val="20"/>
      <w:szCs w:val="20"/>
      <w:lang w:eastAsia="zh-CN"/>
    </w:rPr>
  </w:style>
  <w:style w:type="table" w:styleId="PlainTable3">
    <w:name w:val="Plain Table 3"/>
    <w:basedOn w:val="TableNormal"/>
    <w:uiPriority w:val="43"/>
    <w:rsid w:val="00D47AF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324D4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7324D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24D4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7324D4"/>
    <w:rPr>
      <w:color w:val="3592CF" w:themeColor="hyperlink"/>
      <w:u w:val="single"/>
    </w:rPr>
  </w:style>
  <w:style w:type="table" w:styleId="TableGridLight">
    <w:name w:val="Grid Table Light"/>
    <w:basedOn w:val="TableNormal"/>
    <w:uiPriority w:val="40"/>
    <w:rsid w:val="00E7560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9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3596">
          <w:marLeft w:val="763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1970">
          <w:marLeft w:val="763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38958">
          <w:marLeft w:val="763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63242">
          <w:marLeft w:val="763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4534">
          <w:marLeft w:val="763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7735">
          <w:marLeft w:val="763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2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google.com/search?q=murugan425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rugan_nagarajan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1D223C79AC24C69B8288C9728051F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22BDA6-B4FE-4C29-A1BC-BC9C415F3043}"/>
      </w:docPartPr>
      <w:docPartBody>
        <w:p w:rsidR="00B9436C" w:rsidRDefault="000A7716">
          <w:pPr>
            <w:pStyle w:val="D1D223C79AC24C69B8288C9728051F97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February 12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9EE98FF206534252B3CF3FB85C7F24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AE2422-1E1F-4AC1-BB4D-4D5C7A4EF5D2}"/>
      </w:docPartPr>
      <w:docPartBody>
        <w:p w:rsidR="00B9436C" w:rsidRDefault="000A7716">
          <w:pPr>
            <w:pStyle w:val="9EE98FF206534252B3CF3FB85C7F24F6"/>
          </w:pPr>
          <w:r>
            <w:t>COMPANY NAME</w:t>
          </w:r>
        </w:p>
      </w:docPartBody>
    </w:docPart>
    <w:docPart>
      <w:docPartPr>
        <w:name w:val="B107B926F68C45F3A672217A1AAB13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7268EA-E2DC-4DCA-BA8D-EBBDD4E64826}"/>
      </w:docPartPr>
      <w:docPartBody>
        <w:p w:rsidR="00B9436C" w:rsidRDefault="000A7716">
          <w:pPr>
            <w:pStyle w:val="B107B926F68C45F3A672217A1AAB1320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7716"/>
    <w:rsid w:val="000A7716"/>
    <w:rsid w:val="001E78F7"/>
    <w:rsid w:val="00915D3B"/>
    <w:rsid w:val="00B9436C"/>
    <w:rsid w:val="00D20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D1D223C79AC24C69B8288C9728051F97">
    <w:name w:val="D1D223C79AC24C69B8288C9728051F97"/>
  </w:style>
  <w:style w:type="paragraph" w:customStyle="1" w:styleId="9EE98FF206534252B3CF3FB85C7F24F6">
    <w:name w:val="9EE98FF206534252B3CF3FB85C7F24F6"/>
  </w:style>
  <w:style w:type="paragraph" w:customStyle="1" w:styleId="B107B926F68C45F3A672217A1AAB1320">
    <w:name w:val="B107B926F68C45F3A672217A1AAB1320"/>
  </w:style>
  <w:style w:type="paragraph" w:customStyle="1" w:styleId="68F7CAE02E0F4ADF83EA55B56C90D8CD">
    <w:name w:val="68F7CAE02E0F4ADF83EA55B56C90D8CD"/>
  </w:style>
  <w:style w:type="paragraph" w:customStyle="1" w:styleId="2A70FE6BA55F45C8A7C84A25F0F040EC">
    <w:name w:val="2A70FE6BA55F45C8A7C84A25F0F040EC"/>
  </w:style>
  <w:style w:type="paragraph" w:customStyle="1" w:styleId="06505B1949F6448F8FEEADB825B6EC3B">
    <w:name w:val="06505B1949F6448F8FEEADB825B6EC3B"/>
  </w:style>
  <w:style w:type="paragraph" w:customStyle="1" w:styleId="63546EE2C31F4188951D4D57C93F84BD">
    <w:name w:val="63546EE2C31F4188951D4D57C93F84BD"/>
  </w:style>
  <w:style w:type="paragraph" w:customStyle="1" w:styleId="11A514B1F8F34D3190AB6D837A1342FA">
    <w:name w:val="11A514B1F8F34D3190AB6D837A1342F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Deepti Lobo
Contact: +91 8722901118
lobo.deepti@gmail.com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5E70EA-B617-41B3-8571-282C51A2D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2556</TotalTime>
  <Pages>4</Pages>
  <Words>259</Words>
  <Characters>1477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Description</vt:lpstr>
      <vt:lpstr>Assumptions</vt:lpstr>
      <vt:lpstr>Known Facts</vt:lpstr>
      <vt:lpstr>Hypothesis Statements</vt:lpstr>
      <vt:lpstr>Data Visualization</vt:lpstr>
      <vt:lpstr>    Shapiro Test</vt:lpstr>
      <vt:lpstr>    Levene Test</vt:lpstr>
      <vt:lpstr>Hypothesis Test</vt:lpstr>
      <vt:lpstr>Descriptive Summary</vt:lpstr>
      <vt:lpstr>Recommendation</vt:lpstr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 Murugan Nagarajan</dc:creator>
  <cp:keywords>AIML;GreatLakes;murugan425</cp:keywords>
  <cp:lastModifiedBy>Deepti Maria Lobo</cp:lastModifiedBy>
  <cp:revision>545</cp:revision>
  <cp:lastPrinted>2019-02-14T04:45:00Z</cp:lastPrinted>
  <dcterms:created xsi:type="dcterms:W3CDTF">2019-02-12T09:46:00Z</dcterms:created>
  <dcterms:modified xsi:type="dcterms:W3CDTF">2019-05-07T04:18:00Z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MSIP_Label_be4b3411-284d-4d31-bd4f-bc13ef7f1fd6_Enabled">
    <vt:lpwstr>True</vt:lpwstr>
  </property>
  <property fmtid="{D5CDD505-2E9C-101B-9397-08002B2CF9AE}" pid="4" name="MSIP_Label_be4b3411-284d-4d31-bd4f-bc13ef7f1fd6_SiteId">
    <vt:lpwstr>63ce7d59-2f3e-42cd-a8cc-be764cff5eb6</vt:lpwstr>
  </property>
  <property fmtid="{D5CDD505-2E9C-101B-9397-08002B2CF9AE}" pid="5" name="MSIP_Label_be4b3411-284d-4d31-bd4f-bc13ef7f1fd6_Owner">
    <vt:lpwstr>Murugan_Nagarajan@ad.infosys.com</vt:lpwstr>
  </property>
  <property fmtid="{D5CDD505-2E9C-101B-9397-08002B2CF9AE}" pid="6" name="MSIP_Label_be4b3411-284d-4d31-bd4f-bc13ef7f1fd6_SetDate">
    <vt:lpwstr>2019-02-12T10:18:09.0928651Z</vt:lpwstr>
  </property>
  <property fmtid="{D5CDD505-2E9C-101B-9397-08002B2CF9AE}" pid="7" name="MSIP_Label_be4b3411-284d-4d31-bd4f-bc13ef7f1fd6_Name">
    <vt:lpwstr>Internal</vt:lpwstr>
  </property>
  <property fmtid="{D5CDD505-2E9C-101B-9397-08002B2CF9AE}" pid="8" name="MSIP_Label_be4b3411-284d-4d31-bd4f-bc13ef7f1fd6_Application">
    <vt:lpwstr>Microsoft Azure Information Protection</vt:lpwstr>
  </property>
  <property fmtid="{D5CDD505-2E9C-101B-9397-08002B2CF9AE}" pid="9" name="MSIP_Label_be4b3411-284d-4d31-bd4f-bc13ef7f1fd6_Extended_MSFT_Method">
    <vt:lpwstr>Automatic</vt:lpwstr>
  </property>
  <property fmtid="{D5CDD505-2E9C-101B-9397-08002B2CF9AE}" pid="10" name="MSIP_Label_a0819fa7-4367-4500-ba88-dd630d977609_Enabled">
    <vt:lpwstr>True</vt:lpwstr>
  </property>
  <property fmtid="{D5CDD505-2E9C-101B-9397-08002B2CF9AE}" pid="11" name="MSIP_Label_a0819fa7-4367-4500-ba88-dd630d977609_SiteId">
    <vt:lpwstr>63ce7d59-2f3e-42cd-a8cc-be764cff5eb6</vt:lpwstr>
  </property>
  <property fmtid="{D5CDD505-2E9C-101B-9397-08002B2CF9AE}" pid="12" name="MSIP_Label_a0819fa7-4367-4500-ba88-dd630d977609_Owner">
    <vt:lpwstr>Murugan_Nagarajan@ad.infosys.com</vt:lpwstr>
  </property>
  <property fmtid="{D5CDD505-2E9C-101B-9397-08002B2CF9AE}" pid="13" name="MSIP_Label_a0819fa7-4367-4500-ba88-dd630d977609_SetDate">
    <vt:lpwstr>2019-02-12T10:18:09.0928651Z</vt:lpwstr>
  </property>
  <property fmtid="{D5CDD505-2E9C-101B-9397-08002B2CF9AE}" pid="14" name="MSIP_Label_a0819fa7-4367-4500-ba88-dd630d977609_Name">
    <vt:lpwstr>Companywide usage</vt:lpwstr>
  </property>
  <property fmtid="{D5CDD505-2E9C-101B-9397-08002B2CF9AE}" pid="15" name="MSIP_Label_a0819fa7-4367-4500-ba88-dd630d977609_Application">
    <vt:lpwstr>Microsoft Azure Information Protection</vt:lpwstr>
  </property>
  <property fmtid="{D5CDD505-2E9C-101B-9397-08002B2CF9AE}" pid="16" name="MSIP_Label_a0819fa7-4367-4500-ba88-dd630d977609_Parent">
    <vt:lpwstr>be4b3411-284d-4d31-bd4f-bc13ef7f1fd6</vt:lpwstr>
  </property>
  <property fmtid="{D5CDD505-2E9C-101B-9397-08002B2CF9AE}" pid="17" name="MSIP_Label_a0819fa7-4367-4500-ba88-dd630d977609_Extended_MSFT_Method">
    <vt:lpwstr>Automatic</vt:lpwstr>
  </property>
  <property fmtid="{D5CDD505-2E9C-101B-9397-08002B2CF9AE}" pid="18" name="Sensitivity">
    <vt:lpwstr>Internal Companywide usage</vt:lpwstr>
  </property>
</Properties>
</file>